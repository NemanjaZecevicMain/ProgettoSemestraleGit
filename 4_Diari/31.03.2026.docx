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5A797BE2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1E2AF32D" w:rsidR="005D6E86" w:rsidRPr="001D1B3C" w:rsidRDefault="000F0ADC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32F33F49" w:rsidR="005D6E86" w:rsidRPr="001D1B3C" w:rsidRDefault="00541011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  <w:r w:rsidR="007571CC">
              <w:rPr>
                <w:rFonts w:ascii="Arial" w:hAnsi="Arial" w:cs="Arial"/>
              </w:rPr>
              <w:t>1</w:t>
            </w:r>
            <w:r w:rsidR="005D6E86" w:rsidRPr="001D1B3C">
              <w:rPr>
                <w:rFonts w:ascii="Arial" w:hAnsi="Arial" w:cs="Arial"/>
              </w:rPr>
              <w:t>.</w:t>
            </w:r>
            <w:r w:rsidR="000F0ADC">
              <w:rPr>
                <w:rFonts w:ascii="Arial" w:hAnsi="Arial" w:cs="Arial"/>
              </w:rPr>
              <w:t>0</w:t>
            </w:r>
            <w:r w:rsidR="002F3F8B">
              <w:rPr>
                <w:rFonts w:ascii="Arial" w:hAnsi="Arial" w:cs="Arial"/>
              </w:rPr>
              <w:t>3</w:t>
            </w:r>
            <w:r w:rsidR="000F0ADC">
              <w:rPr>
                <w:rFonts w:ascii="Arial" w:hAnsi="Arial" w:cs="Arial"/>
              </w:rPr>
              <w:t>.2026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4D1CC197" w:rsidR="005D6E86" w:rsidRPr="001D1B3C" w:rsidRDefault="000F0ADC" w:rsidP="00632B06">
            <w:pPr>
              <w:rPr>
                <w:rFonts w:ascii="Arial" w:hAnsi="Arial" w:cs="Arial"/>
              </w:rPr>
            </w:pPr>
            <w:bookmarkStart w:id="0" w:name="OLE_LINK1"/>
            <w:bookmarkStart w:id="1" w:name="OLE_LINK2"/>
            <w:r>
              <w:rPr>
                <w:rFonts w:ascii="Arial" w:hAnsi="Arial" w:cs="Arial"/>
              </w:rPr>
              <w:t>08</w:t>
            </w:r>
            <w:r w:rsidR="005D6E86" w:rsidRPr="001D1B3C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20</w:t>
            </w:r>
            <w:r w:rsidR="005D6E86" w:rsidRPr="001D1B3C">
              <w:rPr>
                <w:rFonts w:ascii="Arial" w:hAnsi="Arial" w:cs="Arial"/>
              </w:rPr>
              <w:t xml:space="preserve"> – </w:t>
            </w:r>
            <w:r>
              <w:rPr>
                <w:rFonts w:ascii="Arial" w:hAnsi="Arial" w:cs="Arial"/>
              </w:rPr>
              <w:t>11</w:t>
            </w:r>
            <w:r w:rsidR="005D6E86" w:rsidRPr="001D1B3C">
              <w:rPr>
                <w:rFonts w:ascii="Arial" w:hAnsi="Arial" w:cs="Arial"/>
              </w:rPr>
              <w:t>:</w:t>
            </w:r>
            <w:bookmarkEnd w:id="0"/>
            <w:bookmarkEnd w:id="1"/>
            <w:r>
              <w:rPr>
                <w:rFonts w:ascii="Arial" w:hAnsi="Arial" w:cs="Arial"/>
              </w:rPr>
              <w:t>35</w:t>
            </w:r>
          </w:p>
        </w:tc>
        <w:tc>
          <w:tcPr>
            <w:tcW w:w="1250" w:type="pct"/>
            <w:vAlign w:val="center"/>
          </w:tcPr>
          <w:p w14:paraId="7E9E9004" w14:textId="60FFD541" w:rsidR="005D6E86" w:rsidRPr="001D1B3C" w:rsidRDefault="00CF5022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3B322188" w:rsidR="005D6E86" w:rsidRPr="001D1B3C" w:rsidRDefault="00CF5022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770F56">
        <w:tc>
          <w:tcPr>
            <w:tcW w:w="9628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2" w:name="OLE_LINK10"/>
            <w:bookmarkStart w:id="3" w:name="OLE_LINK11"/>
            <w:bookmarkStart w:id="4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770F56" w:rsidRPr="001D1B3C" w14:paraId="199D0E7C" w14:textId="77777777" w:rsidTr="00BC345B">
        <w:trPr>
          <w:trHeight w:val="1059"/>
        </w:trPr>
        <w:tc>
          <w:tcPr>
            <w:tcW w:w="9628" w:type="dxa"/>
          </w:tcPr>
          <w:p w14:paraId="20BDD83C" w14:textId="470D5A94" w:rsidR="000D49C1" w:rsidRDefault="00770F56" w:rsidP="00411165">
            <w:pPr>
              <w:rPr>
                <w:rFonts w:ascii="Arial" w:hAnsi="Arial" w:cs="Arial"/>
                <w:b/>
                <w:bCs/>
              </w:rPr>
            </w:pPr>
            <w:r w:rsidRPr="00770F56">
              <w:rPr>
                <w:rFonts w:ascii="Arial" w:hAnsi="Arial" w:cs="Arial"/>
                <w:b/>
                <w:bCs/>
              </w:rPr>
              <w:t xml:space="preserve">08:20 – </w:t>
            </w:r>
            <w:r w:rsidR="00411165">
              <w:rPr>
                <w:rFonts w:ascii="Arial" w:hAnsi="Arial" w:cs="Arial"/>
                <w:b/>
                <w:bCs/>
              </w:rPr>
              <w:t>15:45:</w:t>
            </w:r>
          </w:p>
          <w:p w14:paraId="75483BCE" w14:textId="4979FC21" w:rsidR="00411165" w:rsidRPr="00411165" w:rsidRDefault="007571CC" w:rsidP="0041116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Come nella giornata precedente mi sono concentrato sulla documentazione del codice scritto.</w:t>
            </w:r>
            <w:r w:rsidR="002F20EE">
              <w:rPr>
                <w:rFonts w:ascii="Arial" w:hAnsi="Arial" w:cs="Arial"/>
              </w:rPr>
              <w:t xml:space="preserve"> Documentando il sistema di creazione dei pdf, creazione delle liste, tabelle e così via.</w:t>
            </w:r>
          </w:p>
          <w:p w14:paraId="3BDFF3E9" w14:textId="62167D34" w:rsidR="001C592C" w:rsidRPr="00D521C5" w:rsidRDefault="001C592C" w:rsidP="005B4AEE">
            <w:pPr>
              <w:rPr>
                <w:rFonts w:ascii="Arial" w:hAnsi="Arial" w:cs="Arial"/>
              </w:rPr>
            </w:pPr>
          </w:p>
        </w:tc>
      </w:tr>
      <w:bookmarkEnd w:id="2"/>
      <w:bookmarkEnd w:id="3"/>
      <w:bookmarkEnd w:id="4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01071974" w:rsidR="00632B06" w:rsidRPr="001D1B3C" w:rsidRDefault="00B70F9F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Nessun problema importante riscontrato.</w:t>
            </w: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759F0D76" w:rsidR="00632B06" w:rsidRPr="00651318" w:rsidRDefault="00651318" w:rsidP="0065131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linea con la pianificazione.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06408447" w:rsidR="00632B06" w:rsidRPr="005C7053" w:rsidRDefault="005B4AEE" w:rsidP="00D9620B">
            <w:pPr>
              <w:pStyle w:val="NormaleWeb"/>
              <w:rPr>
                <w:rFonts w:ascii="Arial" w:eastAsiaTheme="minorHAnsi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>Documentazione</w:t>
            </w:r>
            <w:r w:rsidR="00C86082"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>.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7EE4F519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83B11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83B11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72C0D" w:rsidRPr="3DB10A81">
            <w:rPr>
              <w:rFonts w:ascii="MS Gothic" w:eastAsia="MS Gothic" w:hAnsi="MS Gothic" w:cs="Segoe UI Symbol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77777777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  <w:showingPlcHdr/>
        </w:sdtPr>
        <w:sdtContent>
          <w:r w:rsidR="000B69E9">
            <w:rPr>
              <w:rStyle w:val="Testosegnaposto"/>
              <w:b/>
              <w:bCs/>
            </w:rPr>
            <w:t>Nomi AI utilizzati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603E1882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814B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83B11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4194C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346D6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5" w:name="_Hlk219186319"/>
    </w:p>
    <w:p w14:paraId="169C8C0B" w14:textId="324856EE" w:rsidR="00483B11" w:rsidRDefault="00483B11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Ho chiesto dei commenti per alcune parti di codice, da inserire nella documentazione.</w:t>
      </w:r>
    </w:p>
    <w:p w14:paraId="0225EB2D" w14:textId="77777777" w:rsidR="00132EB5" w:rsidRPr="00872C0D" w:rsidRDefault="00132EB5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p w14:paraId="314A3ED7" w14:textId="7E6F143E" w:rsidR="00483B11" w:rsidRDefault="00483B11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I commenti.</w:t>
      </w:r>
    </w:p>
    <w:bookmarkEnd w:id="5"/>
    <w:p w14:paraId="3AA84B4C" w14:textId="77777777" w:rsidR="00624F63" w:rsidRDefault="00624F63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475DB12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4058F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311E9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814B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p w14:paraId="40D7DA88" w14:textId="5370208D" w:rsidR="00624F63" w:rsidRPr="001D1B3C" w:rsidRDefault="00000000" w:rsidP="00624F63">
      <w:pPr>
        <w:pStyle w:val="Nessunaspaziatura"/>
        <w:spacing w:line="276" w:lineRule="auto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Proprio commento"/>
          <w:tag w:val="Proprio commento"/>
          <w:id w:val="-561331520"/>
          <w:placeholder>
            <w:docPart w:val="A99F6FF124534E1D97965DDBA679A1CB"/>
          </w:placeholder>
          <w15:color w:val="C0C0C0"/>
        </w:sdtPr>
        <w:sdtContent>
          <w:r w:rsidR="00F146EB">
            <w:rPr>
              <w:rFonts w:ascii="Arial" w:hAnsi="Arial" w:cs="Arial"/>
            </w:rPr>
            <w:t>L</w:t>
          </w:r>
        </w:sdtContent>
      </w:sdt>
      <w:r w:rsidR="00F146EB">
        <w:rPr>
          <w:rFonts w:ascii="Arial" w:hAnsi="Arial" w:cs="Arial"/>
        </w:rPr>
        <w:t>o stesso</w:t>
      </w:r>
      <w:r w:rsidR="0096290E">
        <w:rPr>
          <w:rFonts w:ascii="Arial" w:hAnsi="Arial" w:cs="Arial"/>
        </w:rPr>
        <w:t xml:space="preserve"> ma più lentamente.</w:t>
      </w:r>
    </w:p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4ECE34" w14:textId="77777777" w:rsidR="0072207E" w:rsidRDefault="0072207E" w:rsidP="00DC1A1A">
      <w:pPr>
        <w:spacing w:after="0" w:line="240" w:lineRule="auto"/>
      </w:pPr>
      <w:r>
        <w:separator/>
      </w:r>
    </w:p>
    <w:p w14:paraId="4A498166" w14:textId="77777777" w:rsidR="0072207E" w:rsidRDefault="0072207E"/>
    <w:p w14:paraId="00F5FE19" w14:textId="77777777" w:rsidR="0072207E" w:rsidRDefault="0072207E" w:rsidP="00454290"/>
  </w:endnote>
  <w:endnote w:type="continuationSeparator" w:id="0">
    <w:p w14:paraId="43279B4D" w14:textId="77777777" w:rsidR="0072207E" w:rsidRDefault="0072207E" w:rsidP="00DC1A1A">
      <w:pPr>
        <w:spacing w:after="0" w:line="240" w:lineRule="auto"/>
      </w:pPr>
      <w:r>
        <w:continuationSeparator/>
      </w:r>
    </w:p>
    <w:p w14:paraId="617DA9D2" w14:textId="77777777" w:rsidR="0072207E" w:rsidRDefault="0072207E"/>
    <w:p w14:paraId="2CE8B6C1" w14:textId="77777777" w:rsidR="0072207E" w:rsidRDefault="0072207E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5A2CBBB6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E60F7B">
          <w:rPr>
            <w:rFonts w:ascii="Arial" w:hAnsi="Arial" w:cs="Arial"/>
          </w:rPr>
          <w:t xml:space="preserve"> gestione_assenze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7FD087" w14:textId="77777777" w:rsidR="0072207E" w:rsidRDefault="0072207E" w:rsidP="00DC1A1A">
      <w:pPr>
        <w:spacing w:after="0" w:line="240" w:lineRule="auto"/>
      </w:pPr>
      <w:r>
        <w:separator/>
      </w:r>
    </w:p>
    <w:p w14:paraId="6C6F8E10" w14:textId="77777777" w:rsidR="0072207E" w:rsidRDefault="0072207E"/>
    <w:p w14:paraId="0EA9FB28" w14:textId="77777777" w:rsidR="0072207E" w:rsidRDefault="0072207E" w:rsidP="00454290"/>
  </w:footnote>
  <w:footnote w:type="continuationSeparator" w:id="0">
    <w:p w14:paraId="7F2E0E34" w14:textId="77777777" w:rsidR="0072207E" w:rsidRDefault="0072207E" w:rsidP="00DC1A1A">
      <w:pPr>
        <w:spacing w:after="0" w:line="240" w:lineRule="auto"/>
      </w:pPr>
      <w:r>
        <w:continuationSeparator/>
      </w:r>
    </w:p>
    <w:p w14:paraId="24E3E24B" w14:textId="77777777" w:rsidR="0072207E" w:rsidRDefault="0072207E"/>
    <w:p w14:paraId="556D2565" w14:textId="77777777" w:rsidR="0072207E" w:rsidRDefault="0072207E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2F0B5" w14:textId="5B5148A2" w:rsidR="007C13BA" w:rsidRPr="00E60F7B" w:rsidRDefault="00E60F7B" w:rsidP="00454290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>Nemanja Zecevic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2E4146"/>
    <w:multiLevelType w:val="hybridMultilevel"/>
    <w:tmpl w:val="C74C22EE"/>
    <w:lvl w:ilvl="0" w:tplc="43544E36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510A3D"/>
    <w:multiLevelType w:val="multilevel"/>
    <w:tmpl w:val="FEDC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6"/>
  </w:num>
  <w:num w:numId="2" w16cid:durableId="1967395049">
    <w:abstractNumId w:val="13"/>
  </w:num>
  <w:num w:numId="3" w16cid:durableId="560798018">
    <w:abstractNumId w:val="17"/>
  </w:num>
  <w:num w:numId="4" w16cid:durableId="456266356">
    <w:abstractNumId w:val="5"/>
  </w:num>
  <w:num w:numId="5" w16cid:durableId="1952517828">
    <w:abstractNumId w:val="21"/>
  </w:num>
  <w:num w:numId="6" w16cid:durableId="482088381">
    <w:abstractNumId w:val="2"/>
  </w:num>
  <w:num w:numId="7" w16cid:durableId="1543905248">
    <w:abstractNumId w:val="18"/>
  </w:num>
  <w:num w:numId="8" w16cid:durableId="1594119998">
    <w:abstractNumId w:val="9"/>
  </w:num>
  <w:num w:numId="9" w16cid:durableId="849562418">
    <w:abstractNumId w:val="6"/>
  </w:num>
  <w:num w:numId="10" w16cid:durableId="1199708427">
    <w:abstractNumId w:val="8"/>
  </w:num>
  <w:num w:numId="11" w16cid:durableId="1046024604">
    <w:abstractNumId w:val="15"/>
  </w:num>
  <w:num w:numId="12" w16cid:durableId="1521582063">
    <w:abstractNumId w:val="1"/>
  </w:num>
  <w:num w:numId="13" w16cid:durableId="1400208319">
    <w:abstractNumId w:val="4"/>
  </w:num>
  <w:num w:numId="14" w16cid:durableId="1121418896">
    <w:abstractNumId w:val="11"/>
  </w:num>
  <w:num w:numId="15" w16cid:durableId="198932241">
    <w:abstractNumId w:val="7"/>
  </w:num>
  <w:num w:numId="16" w16cid:durableId="419378984">
    <w:abstractNumId w:val="12"/>
  </w:num>
  <w:num w:numId="17" w16cid:durableId="1159079366">
    <w:abstractNumId w:val="22"/>
  </w:num>
  <w:num w:numId="18" w16cid:durableId="495001252">
    <w:abstractNumId w:val="10"/>
  </w:num>
  <w:num w:numId="19" w16cid:durableId="289753360">
    <w:abstractNumId w:val="19"/>
  </w:num>
  <w:num w:numId="20" w16cid:durableId="657273719">
    <w:abstractNumId w:val="3"/>
  </w:num>
  <w:num w:numId="21" w16cid:durableId="1527209842">
    <w:abstractNumId w:val="0"/>
  </w:num>
  <w:num w:numId="22" w16cid:durableId="2122528812">
    <w:abstractNumId w:val="14"/>
  </w:num>
  <w:num w:numId="23" w16cid:durableId="86397735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5311"/>
    <w:rsid w:val="000067D0"/>
    <w:rsid w:val="000158A6"/>
    <w:rsid w:val="000244EB"/>
    <w:rsid w:val="00025DC2"/>
    <w:rsid w:val="0002764B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67C8B"/>
    <w:rsid w:val="00071923"/>
    <w:rsid w:val="00072292"/>
    <w:rsid w:val="000735E9"/>
    <w:rsid w:val="00073F75"/>
    <w:rsid w:val="000740BD"/>
    <w:rsid w:val="00076909"/>
    <w:rsid w:val="0007690C"/>
    <w:rsid w:val="00076BE1"/>
    <w:rsid w:val="00077C11"/>
    <w:rsid w:val="000831E6"/>
    <w:rsid w:val="0008526E"/>
    <w:rsid w:val="000858B9"/>
    <w:rsid w:val="00094F7A"/>
    <w:rsid w:val="000972F0"/>
    <w:rsid w:val="000A0B86"/>
    <w:rsid w:val="000A1F04"/>
    <w:rsid w:val="000A3157"/>
    <w:rsid w:val="000A3A4C"/>
    <w:rsid w:val="000A3A85"/>
    <w:rsid w:val="000A4009"/>
    <w:rsid w:val="000A7AE3"/>
    <w:rsid w:val="000B1A1B"/>
    <w:rsid w:val="000B56F7"/>
    <w:rsid w:val="000B69E9"/>
    <w:rsid w:val="000B7B27"/>
    <w:rsid w:val="000C0851"/>
    <w:rsid w:val="000C0F11"/>
    <w:rsid w:val="000C2046"/>
    <w:rsid w:val="000C58D3"/>
    <w:rsid w:val="000C64FB"/>
    <w:rsid w:val="000D03DD"/>
    <w:rsid w:val="000D3475"/>
    <w:rsid w:val="000D49C1"/>
    <w:rsid w:val="000D638C"/>
    <w:rsid w:val="000E0ED6"/>
    <w:rsid w:val="000E29DB"/>
    <w:rsid w:val="000E38F6"/>
    <w:rsid w:val="000E5DF6"/>
    <w:rsid w:val="000E6E4C"/>
    <w:rsid w:val="000F08DA"/>
    <w:rsid w:val="000F0ADC"/>
    <w:rsid w:val="000F1287"/>
    <w:rsid w:val="000F1B3E"/>
    <w:rsid w:val="000F3000"/>
    <w:rsid w:val="000F35FA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11E9"/>
    <w:rsid w:val="00132EB5"/>
    <w:rsid w:val="00137E61"/>
    <w:rsid w:val="00141355"/>
    <w:rsid w:val="0014533D"/>
    <w:rsid w:val="00146E46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049"/>
    <w:rsid w:val="00165E80"/>
    <w:rsid w:val="00172634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113F"/>
    <w:rsid w:val="001A28DC"/>
    <w:rsid w:val="001A744E"/>
    <w:rsid w:val="001B0286"/>
    <w:rsid w:val="001B18DF"/>
    <w:rsid w:val="001B2615"/>
    <w:rsid w:val="001B291E"/>
    <w:rsid w:val="001B2E68"/>
    <w:rsid w:val="001B55EB"/>
    <w:rsid w:val="001C0C47"/>
    <w:rsid w:val="001C2A11"/>
    <w:rsid w:val="001C3C91"/>
    <w:rsid w:val="001C3D44"/>
    <w:rsid w:val="001C592C"/>
    <w:rsid w:val="001D0668"/>
    <w:rsid w:val="001D1673"/>
    <w:rsid w:val="001D1A1F"/>
    <w:rsid w:val="001D1B3C"/>
    <w:rsid w:val="001D2729"/>
    <w:rsid w:val="001E288D"/>
    <w:rsid w:val="001E37BA"/>
    <w:rsid w:val="001E54E9"/>
    <w:rsid w:val="001E5EBB"/>
    <w:rsid w:val="001E674C"/>
    <w:rsid w:val="001F0C55"/>
    <w:rsid w:val="001F1928"/>
    <w:rsid w:val="001F2D9A"/>
    <w:rsid w:val="001F3894"/>
    <w:rsid w:val="001F55E5"/>
    <w:rsid w:val="001F769A"/>
    <w:rsid w:val="002065C1"/>
    <w:rsid w:val="00207F1A"/>
    <w:rsid w:val="00210DC1"/>
    <w:rsid w:val="00213F66"/>
    <w:rsid w:val="00214FB7"/>
    <w:rsid w:val="0022098C"/>
    <w:rsid w:val="0022193F"/>
    <w:rsid w:val="00222C1C"/>
    <w:rsid w:val="0023131E"/>
    <w:rsid w:val="00233151"/>
    <w:rsid w:val="002332D8"/>
    <w:rsid w:val="00234D8D"/>
    <w:rsid w:val="002351CD"/>
    <w:rsid w:val="00237509"/>
    <w:rsid w:val="0024058F"/>
    <w:rsid w:val="00245760"/>
    <w:rsid w:val="00245E6B"/>
    <w:rsid w:val="00250239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0B36"/>
    <w:rsid w:val="002810EF"/>
    <w:rsid w:val="00282ACD"/>
    <w:rsid w:val="00282C97"/>
    <w:rsid w:val="00283178"/>
    <w:rsid w:val="00287CCC"/>
    <w:rsid w:val="0029264B"/>
    <w:rsid w:val="00295201"/>
    <w:rsid w:val="002A0284"/>
    <w:rsid w:val="002A0676"/>
    <w:rsid w:val="002A2BF5"/>
    <w:rsid w:val="002B1451"/>
    <w:rsid w:val="002B2877"/>
    <w:rsid w:val="002B2B17"/>
    <w:rsid w:val="002B617C"/>
    <w:rsid w:val="002B724F"/>
    <w:rsid w:val="002B72C2"/>
    <w:rsid w:val="002C3D87"/>
    <w:rsid w:val="002C486B"/>
    <w:rsid w:val="002C699E"/>
    <w:rsid w:val="002C6BB9"/>
    <w:rsid w:val="002C7B34"/>
    <w:rsid w:val="002D1431"/>
    <w:rsid w:val="002D169D"/>
    <w:rsid w:val="002D5818"/>
    <w:rsid w:val="002D7737"/>
    <w:rsid w:val="002E03F5"/>
    <w:rsid w:val="002F20EE"/>
    <w:rsid w:val="002F2B15"/>
    <w:rsid w:val="002F3F8B"/>
    <w:rsid w:val="002F5981"/>
    <w:rsid w:val="0030114C"/>
    <w:rsid w:val="00301624"/>
    <w:rsid w:val="003016F3"/>
    <w:rsid w:val="00301A0D"/>
    <w:rsid w:val="00302C3F"/>
    <w:rsid w:val="00304D69"/>
    <w:rsid w:val="00310225"/>
    <w:rsid w:val="00310B01"/>
    <w:rsid w:val="00316E9D"/>
    <w:rsid w:val="003202FC"/>
    <w:rsid w:val="00322B74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3A3"/>
    <w:rsid w:val="003535D3"/>
    <w:rsid w:val="00353C04"/>
    <w:rsid w:val="00354B2C"/>
    <w:rsid w:val="003576C0"/>
    <w:rsid w:val="003649C9"/>
    <w:rsid w:val="00373821"/>
    <w:rsid w:val="00381B70"/>
    <w:rsid w:val="0038466C"/>
    <w:rsid w:val="0039111E"/>
    <w:rsid w:val="00391522"/>
    <w:rsid w:val="00392D98"/>
    <w:rsid w:val="00393FE0"/>
    <w:rsid w:val="0039441A"/>
    <w:rsid w:val="003968C5"/>
    <w:rsid w:val="003A0D62"/>
    <w:rsid w:val="003A5243"/>
    <w:rsid w:val="003A6246"/>
    <w:rsid w:val="003A692B"/>
    <w:rsid w:val="003A69C1"/>
    <w:rsid w:val="003B1A05"/>
    <w:rsid w:val="003B1F9E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C7FC8"/>
    <w:rsid w:val="003D0B4F"/>
    <w:rsid w:val="003D1312"/>
    <w:rsid w:val="003D2DA4"/>
    <w:rsid w:val="003E187E"/>
    <w:rsid w:val="003E3893"/>
    <w:rsid w:val="003E525A"/>
    <w:rsid w:val="003E6E01"/>
    <w:rsid w:val="003F0CE4"/>
    <w:rsid w:val="003F388D"/>
    <w:rsid w:val="00401AA9"/>
    <w:rsid w:val="00401B88"/>
    <w:rsid w:val="00402BC9"/>
    <w:rsid w:val="0040345D"/>
    <w:rsid w:val="00405EA6"/>
    <w:rsid w:val="0041061F"/>
    <w:rsid w:val="00410B71"/>
    <w:rsid w:val="00411165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4290"/>
    <w:rsid w:val="00455C85"/>
    <w:rsid w:val="00456321"/>
    <w:rsid w:val="00462104"/>
    <w:rsid w:val="00462130"/>
    <w:rsid w:val="0046445C"/>
    <w:rsid w:val="004658B1"/>
    <w:rsid w:val="004661A9"/>
    <w:rsid w:val="004670BF"/>
    <w:rsid w:val="004703D3"/>
    <w:rsid w:val="004726E1"/>
    <w:rsid w:val="004761EF"/>
    <w:rsid w:val="00477157"/>
    <w:rsid w:val="00483B11"/>
    <w:rsid w:val="00484EBD"/>
    <w:rsid w:val="00487EAB"/>
    <w:rsid w:val="004904FD"/>
    <w:rsid w:val="0049228C"/>
    <w:rsid w:val="00494801"/>
    <w:rsid w:val="00494D0D"/>
    <w:rsid w:val="00496D55"/>
    <w:rsid w:val="004A04D7"/>
    <w:rsid w:val="004A0D31"/>
    <w:rsid w:val="004A2C5D"/>
    <w:rsid w:val="004A3FDB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15DE"/>
    <w:rsid w:val="004C2915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2ED2"/>
    <w:rsid w:val="004E4102"/>
    <w:rsid w:val="004E4A18"/>
    <w:rsid w:val="004E5270"/>
    <w:rsid w:val="004E7503"/>
    <w:rsid w:val="004F2929"/>
    <w:rsid w:val="004F3005"/>
    <w:rsid w:val="004F3170"/>
    <w:rsid w:val="004F685E"/>
    <w:rsid w:val="004F7D1A"/>
    <w:rsid w:val="005011ED"/>
    <w:rsid w:val="00501C05"/>
    <w:rsid w:val="00501F64"/>
    <w:rsid w:val="0050275F"/>
    <w:rsid w:val="00503DDB"/>
    <w:rsid w:val="00507126"/>
    <w:rsid w:val="005121DC"/>
    <w:rsid w:val="0051449B"/>
    <w:rsid w:val="00514749"/>
    <w:rsid w:val="0051489F"/>
    <w:rsid w:val="0051573E"/>
    <w:rsid w:val="00516A63"/>
    <w:rsid w:val="0052023C"/>
    <w:rsid w:val="0052140E"/>
    <w:rsid w:val="00521D5A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1011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712"/>
    <w:rsid w:val="00562D8A"/>
    <w:rsid w:val="0056429F"/>
    <w:rsid w:val="005661FF"/>
    <w:rsid w:val="0056633C"/>
    <w:rsid w:val="005671A8"/>
    <w:rsid w:val="005772D2"/>
    <w:rsid w:val="005779F8"/>
    <w:rsid w:val="0058162B"/>
    <w:rsid w:val="00583DC3"/>
    <w:rsid w:val="005906EA"/>
    <w:rsid w:val="00590789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A7931"/>
    <w:rsid w:val="005B35F0"/>
    <w:rsid w:val="005B4AEE"/>
    <w:rsid w:val="005C0EB8"/>
    <w:rsid w:val="005C2E51"/>
    <w:rsid w:val="005C7053"/>
    <w:rsid w:val="005C7AFF"/>
    <w:rsid w:val="005D036B"/>
    <w:rsid w:val="005D1A69"/>
    <w:rsid w:val="005D3A96"/>
    <w:rsid w:val="005D3DC1"/>
    <w:rsid w:val="005D6E86"/>
    <w:rsid w:val="005E2FE4"/>
    <w:rsid w:val="005E5272"/>
    <w:rsid w:val="005E5B4B"/>
    <w:rsid w:val="005E7AD9"/>
    <w:rsid w:val="005F23C0"/>
    <w:rsid w:val="005F3214"/>
    <w:rsid w:val="005F325E"/>
    <w:rsid w:val="005F3F65"/>
    <w:rsid w:val="00600399"/>
    <w:rsid w:val="00600557"/>
    <w:rsid w:val="00603F9B"/>
    <w:rsid w:val="00606D24"/>
    <w:rsid w:val="00610052"/>
    <w:rsid w:val="00610CDD"/>
    <w:rsid w:val="0061174C"/>
    <w:rsid w:val="006119C4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88A"/>
    <w:rsid w:val="00641060"/>
    <w:rsid w:val="00643F26"/>
    <w:rsid w:val="00647F5F"/>
    <w:rsid w:val="00650038"/>
    <w:rsid w:val="00651120"/>
    <w:rsid w:val="00651302"/>
    <w:rsid w:val="00651318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6750"/>
    <w:rsid w:val="0066713B"/>
    <w:rsid w:val="00670F81"/>
    <w:rsid w:val="0067184B"/>
    <w:rsid w:val="00672EE4"/>
    <w:rsid w:val="0067366D"/>
    <w:rsid w:val="00673EF4"/>
    <w:rsid w:val="00681FED"/>
    <w:rsid w:val="0068235D"/>
    <w:rsid w:val="00686C5A"/>
    <w:rsid w:val="006911F8"/>
    <w:rsid w:val="006934FC"/>
    <w:rsid w:val="00694A8B"/>
    <w:rsid w:val="00696AC7"/>
    <w:rsid w:val="006A65E6"/>
    <w:rsid w:val="006A6D54"/>
    <w:rsid w:val="006A7B55"/>
    <w:rsid w:val="006B4295"/>
    <w:rsid w:val="006B4BFC"/>
    <w:rsid w:val="006B55DB"/>
    <w:rsid w:val="006B7E6B"/>
    <w:rsid w:val="006C21CD"/>
    <w:rsid w:val="006C2CE2"/>
    <w:rsid w:val="006C3133"/>
    <w:rsid w:val="006C630B"/>
    <w:rsid w:val="006C73DC"/>
    <w:rsid w:val="006C7C06"/>
    <w:rsid w:val="006E26E1"/>
    <w:rsid w:val="006E7481"/>
    <w:rsid w:val="006E75AE"/>
    <w:rsid w:val="006F195F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207E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2012"/>
    <w:rsid w:val="00743163"/>
    <w:rsid w:val="007455A9"/>
    <w:rsid w:val="007527EE"/>
    <w:rsid w:val="007571CC"/>
    <w:rsid w:val="00760860"/>
    <w:rsid w:val="00762EEA"/>
    <w:rsid w:val="00762FE4"/>
    <w:rsid w:val="00763FAD"/>
    <w:rsid w:val="00767537"/>
    <w:rsid w:val="00770140"/>
    <w:rsid w:val="0077055E"/>
    <w:rsid w:val="00770F56"/>
    <w:rsid w:val="0077128D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532"/>
    <w:rsid w:val="007A06FF"/>
    <w:rsid w:val="007A3284"/>
    <w:rsid w:val="007A3C1F"/>
    <w:rsid w:val="007B2F2B"/>
    <w:rsid w:val="007B359E"/>
    <w:rsid w:val="007B5693"/>
    <w:rsid w:val="007B644D"/>
    <w:rsid w:val="007B6BEB"/>
    <w:rsid w:val="007C0DBF"/>
    <w:rsid w:val="007C13BA"/>
    <w:rsid w:val="007C260E"/>
    <w:rsid w:val="007C5334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4DC"/>
    <w:rsid w:val="007E18A0"/>
    <w:rsid w:val="007E222B"/>
    <w:rsid w:val="007E43A2"/>
    <w:rsid w:val="007E4D24"/>
    <w:rsid w:val="007E5F20"/>
    <w:rsid w:val="007E767D"/>
    <w:rsid w:val="007E7CD2"/>
    <w:rsid w:val="007F0652"/>
    <w:rsid w:val="007F1C2F"/>
    <w:rsid w:val="007F37B6"/>
    <w:rsid w:val="007F4515"/>
    <w:rsid w:val="007F4556"/>
    <w:rsid w:val="007F7B75"/>
    <w:rsid w:val="00800995"/>
    <w:rsid w:val="008021E1"/>
    <w:rsid w:val="00804DBB"/>
    <w:rsid w:val="00804EA5"/>
    <w:rsid w:val="00806A15"/>
    <w:rsid w:val="00806B01"/>
    <w:rsid w:val="00806DCA"/>
    <w:rsid w:val="008128A4"/>
    <w:rsid w:val="00812BB5"/>
    <w:rsid w:val="00815C72"/>
    <w:rsid w:val="00820F19"/>
    <w:rsid w:val="00820FE7"/>
    <w:rsid w:val="008236E0"/>
    <w:rsid w:val="008246CE"/>
    <w:rsid w:val="00824D84"/>
    <w:rsid w:val="0082761A"/>
    <w:rsid w:val="0083012F"/>
    <w:rsid w:val="00832FE1"/>
    <w:rsid w:val="008346ED"/>
    <w:rsid w:val="00834E1C"/>
    <w:rsid w:val="00835EEB"/>
    <w:rsid w:val="008402F7"/>
    <w:rsid w:val="0084067F"/>
    <w:rsid w:val="00844375"/>
    <w:rsid w:val="00845344"/>
    <w:rsid w:val="00846AB9"/>
    <w:rsid w:val="00846E80"/>
    <w:rsid w:val="00851852"/>
    <w:rsid w:val="008547D3"/>
    <w:rsid w:val="0085616B"/>
    <w:rsid w:val="00856653"/>
    <w:rsid w:val="0086204F"/>
    <w:rsid w:val="00863B3A"/>
    <w:rsid w:val="00865D71"/>
    <w:rsid w:val="00871F0B"/>
    <w:rsid w:val="008728B6"/>
    <w:rsid w:val="00872C0D"/>
    <w:rsid w:val="00873C8A"/>
    <w:rsid w:val="008777B1"/>
    <w:rsid w:val="0088519E"/>
    <w:rsid w:val="00886EC4"/>
    <w:rsid w:val="00886F2C"/>
    <w:rsid w:val="00887C13"/>
    <w:rsid w:val="008920DA"/>
    <w:rsid w:val="008948C0"/>
    <w:rsid w:val="008A5445"/>
    <w:rsid w:val="008A7BBB"/>
    <w:rsid w:val="008B135B"/>
    <w:rsid w:val="008B2B2F"/>
    <w:rsid w:val="008B799C"/>
    <w:rsid w:val="008C0989"/>
    <w:rsid w:val="008C2421"/>
    <w:rsid w:val="008D0900"/>
    <w:rsid w:val="008D1E14"/>
    <w:rsid w:val="008D4925"/>
    <w:rsid w:val="008D7356"/>
    <w:rsid w:val="008E10C1"/>
    <w:rsid w:val="008E2316"/>
    <w:rsid w:val="008E3746"/>
    <w:rsid w:val="008F00D0"/>
    <w:rsid w:val="008F1E8A"/>
    <w:rsid w:val="008F74C7"/>
    <w:rsid w:val="00900564"/>
    <w:rsid w:val="00902F15"/>
    <w:rsid w:val="009053E1"/>
    <w:rsid w:val="00907F8A"/>
    <w:rsid w:val="00911316"/>
    <w:rsid w:val="0091479E"/>
    <w:rsid w:val="00917C9E"/>
    <w:rsid w:val="009200CB"/>
    <w:rsid w:val="009219EA"/>
    <w:rsid w:val="00923C69"/>
    <w:rsid w:val="009244BB"/>
    <w:rsid w:val="009271EF"/>
    <w:rsid w:val="00931690"/>
    <w:rsid w:val="00931A1C"/>
    <w:rsid w:val="0093228C"/>
    <w:rsid w:val="00937F82"/>
    <w:rsid w:val="00940B5A"/>
    <w:rsid w:val="009421A6"/>
    <w:rsid w:val="0094384A"/>
    <w:rsid w:val="009454AA"/>
    <w:rsid w:val="00945AFF"/>
    <w:rsid w:val="009602CE"/>
    <w:rsid w:val="0096290E"/>
    <w:rsid w:val="00962AE3"/>
    <w:rsid w:val="00964286"/>
    <w:rsid w:val="00965312"/>
    <w:rsid w:val="00965900"/>
    <w:rsid w:val="00970C2C"/>
    <w:rsid w:val="009718C3"/>
    <w:rsid w:val="0098159E"/>
    <w:rsid w:val="00983769"/>
    <w:rsid w:val="00983947"/>
    <w:rsid w:val="00984012"/>
    <w:rsid w:val="00984BA3"/>
    <w:rsid w:val="00985AA6"/>
    <w:rsid w:val="009879E5"/>
    <w:rsid w:val="00993CB9"/>
    <w:rsid w:val="00993F81"/>
    <w:rsid w:val="009949AF"/>
    <w:rsid w:val="00995F77"/>
    <w:rsid w:val="0099608D"/>
    <w:rsid w:val="009A0096"/>
    <w:rsid w:val="009A0DDA"/>
    <w:rsid w:val="009A23B0"/>
    <w:rsid w:val="009A3864"/>
    <w:rsid w:val="009A3DE5"/>
    <w:rsid w:val="009A7B19"/>
    <w:rsid w:val="009B59BB"/>
    <w:rsid w:val="009C0ED4"/>
    <w:rsid w:val="009C404B"/>
    <w:rsid w:val="009C4E09"/>
    <w:rsid w:val="009C7364"/>
    <w:rsid w:val="009D1800"/>
    <w:rsid w:val="009D18EA"/>
    <w:rsid w:val="009D466D"/>
    <w:rsid w:val="009E04C6"/>
    <w:rsid w:val="009E1293"/>
    <w:rsid w:val="009E5941"/>
    <w:rsid w:val="009E5A2A"/>
    <w:rsid w:val="009F377A"/>
    <w:rsid w:val="009F4741"/>
    <w:rsid w:val="009F7773"/>
    <w:rsid w:val="009F7DED"/>
    <w:rsid w:val="00A013CA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1771F"/>
    <w:rsid w:val="00A21461"/>
    <w:rsid w:val="00A214FC"/>
    <w:rsid w:val="00A23CA5"/>
    <w:rsid w:val="00A2515B"/>
    <w:rsid w:val="00A252F8"/>
    <w:rsid w:val="00A26C5B"/>
    <w:rsid w:val="00A270EF"/>
    <w:rsid w:val="00A32D80"/>
    <w:rsid w:val="00A37067"/>
    <w:rsid w:val="00A37F1A"/>
    <w:rsid w:val="00A43907"/>
    <w:rsid w:val="00A44974"/>
    <w:rsid w:val="00A46ABB"/>
    <w:rsid w:val="00A474AD"/>
    <w:rsid w:val="00A475CE"/>
    <w:rsid w:val="00A53A38"/>
    <w:rsid w:val="00A56E6A"/>
    <w:rsid w:val="00A57414"/>
    <w:rsid w:val="00A601F0"/>
    <w:rsid w:val="00A67F0D"/>
    <w:rsid w:val="00A711A9"/>
    <w:rsid w:val="00A75A45"/>
    <w:rsid w:val="00A80391"/>
    <w:rsid w:val="00A8090B"/>
    <w:rsid w:val="00A82FD3"/>
    <w:rsid w:val="00A8499D"/>
    <w:rsid w:val="00A86156"/>
    <w:rsid w:val="00A90886"/>
    <w:rsid w:val="00A92F3A"/>
    <w:rsid w:val="00A94D33"/>
    <w:rsid w:val="00A97956"/>
    <w:rsid w:val="00AA028A"/>
    <w:rsid w:val="00AA03D5"/>
    <w:rsid w:val="00AA0E27"/>
    <w:rsid w:val="00AA2F38"/>
    <w:rsid w:val="00AA3D60"/>
    <w:rsid w:val="00AA4BAF"/>
    <w:rsid w:val="00AA7B22"/>
    <w:rsid w:val="00AB2470"/>
    <w:rsid w:val="00AB346D"/>
    <w:rsid w:val="00AB470B"/>
    <w:rsid w:val="00AB580C"/>
    <w:rsid w:val="00AB78BC"/>
    <w:rsid w:val="00AC5175"/>
    <w:rsid w:val="00AC5570"/>
    <w:rsid w:val="00AC60A6"/>
    <w:rsid w:val="00AC769C"/>
    <w:rsid w:val="00AD01D6"/>
    <w:rsid w:val="00AD4D08"/>
    <w:rsid w:val="00AD565C"/>
    <w:rsid w:val="00AD5F5D"/>
    <w:rsid w:val="00AD7BB7"/>
    <w:rsid w:val="00AE238A"/>
    <w:rsid w:val="00AE5C3A"/>
    <w:rsid w:val="00AE7CEE"/>
    <w:rsid w:val="00AF1A24"/>
    <w:rsid w:val="00AF6F6B"/>
    <w:rsid w:val="00AF6FD6"/>
    <w:rsid w:val="00B07D82"/>
    <w:rsid w:val="00B07FDC"/>
    <w:rsid w:val="00B10338"/>
    <w:rsid w:val="00B103CB"/>
    <w:rsid w:val="00B12026"/>
    <w:rsid w:val="00B138A7"/>
    <w:rsid w:val="00B165ED"/>
    <w:rsid w:val="00B16E6E"/>
    <w:rsid w:val="00B20119"/>
    <w:rsid w:val="00B21574"/>
    <w:rsid w:val="00B22351"/>
    <w:rsid w:val="00B23CC7"/>
    <w:rsid w:val="00B270FB"/>
    <w:rsid w:val="00B27B88"/>
    <w:rsid w:val="00B27F20"/>
    <w:rsid w:val="00B3052B"/>
    <w:rsid w:val="00B30BD4"/>
    <w:rsid w:val="00B31D46"/>
    <w:rsid w:val="00B36670"/>
    <w:rsid w:val="00B37488"/>
    <w:rsid w:val="00B43AD7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0A47"/>
    <w:rsid w:val="00B630A8"/>
    <w:rsid w:val="00B65E17"/>
    <w:rsid w:val="00B6615D"/>
    <w:rsid w:val="00B67CA2"/>
    <w:rsid w:val="00B70F9F"/>
    <w:rsid w:val="00B741E5"/>
    <w:rsid w:val="00B74878"/>
    <w:rsid w:val="00B77126"/>
    <w:rsid w:val="00B800C0"/>
    <w:rsid w:val="00B814BB"/>
    <w:rsid w:val="00B83F17"/>
    <w:rsid w:val="00B871F3"/>
    <w:rsid w:val="00B90757"/>
    <w:rsid w:val="00B93008"/>
    <w:rsid w:val="00B94093"/>
    <w:rsid w:val="00B96778"/>
    <w:rsid w:val="00B97CEE"/>
    <w:rsid w:val="00BA0189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345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1ECE"/>
    <w:rsid w:val="00BF467D"/>
    <w:rsid w:val="00BF55D9"/>
    <w:rsid w:val="00BF5DD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194C"/>
    <w:rsid w:val="00C42267"/>
    <w:rsid w:val="00C4498F"/>
    <w:rsid w:val="00C52C1B"/>
    <w:rsid w:val="00C52DB1"/>
    <w:rsid w:val="00C5322B"/>
    <w:rsid w:val="00C534DE"/>
    <w:rsid w:val="00C57CD6"/>
    <w:rsid w:val="00C60E3C"/>
    <w:rsid w:val="00C611BE"/>
    <w:rsid w:val="00C64A67"/>
    <w:rsid w:val="00C65771"/>
    <w:rsid w:val="00C678B3"/>
    <w:rsid w:val="00C7262A"/>
    <w:rsid w:val="00C72DAB"/>
    <w:rsid w:val="00C75407"/>
    <w:rsid w:val="00C86082"/>
    <w:rsid w:val="00C866D0"/>
    <w:rsid w:val="00C871FB"/>
    <w:rsid w:val="00C921DC"/>
    <w:rsid w:val="00C925FB"/>
    <w:rsid w:val="00C928C0"/>
    <w:rsid w:val="00C94211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0ECA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088D"/>
    <w:rsid w:val="00CF2F8F"/>
    <w:rsid w:val="00CF5022"/>
    <w:rsid w:val="00CF6314"/>
    <w:rsid w:val="00D01737"/>
    <w:rsid w:val="00D048C4"/>
    <w:rsid w:val="00D11257"/>
    <w:rsid w:val="00D11DD1"/>
    <w:rsid w:val="00D138B0"/>
    <w:rsid w:val="00D146F4"/>
    <w:rsid w:val="00D169FF"/>
    <w:rsid w:val="00D209F9"/>
    <w:rsid w:val="00D2185A"/>
    <w:rsid w:val="00D22CD7"/>
    <w:rsid w:val="00D25219"/>
    <w:rsid w:val="00D25806"/>
    <w:rsid w:val="00D36C9A"/>
    <w:rsid w:val="00D36DBF"/>
    <w:rsid w:val="00D37C82"/>
    <w:rsid w:val="00D40430"/>
    <w:rsid w:val="00D453DE"/>
    <w:rsid w:val="00D45C37"/>
    <w:rsid w:val="00D50564"/>
    <w:rsid w:val="00D521C5"/>
    <w:rsid w:val="00D52475"/>
    <w:rsid w:val="00D5334B"/>
    <w:rsid w:val="00D54030"/>
    <w:rsid w:val="00D573E9"/>
    <w:rsid w:val="00D643F3"/>
    <w:rsid w:val="00D670F7"/>
    <w:rsid w:val="00D71222"/>
    <w:rsid w:val="00D724E0"/>
    <w:rsid w:val="00D77673"/>
    <w:rsid w:val="00D77955"/>
    <w:rsid w:val="00D81950"/>
    <w:rsid w:val="00D8214A"/>
    <w:rsid w:val="00D84E45"/>
    <w:rsid w:val="00D8519E"/>
    <w:rsid w:val="00D85B4A"/>
    <w:rsid w:val="00D90ADD"/>
    <w:rsid w:val="00D92DFB"/>
    <w:rsid w:val="00D9468B"/>
    <w:rsid w:val="00D9496C"/>
    <w:rsid w:val="00D94ABB"/>
    <w:rsid w:val="00D9620B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4802"/>
    <w:rsid w:val="00DD4F96"/>
    <w:rsid w:val="00DD692D"/>
    <w:rsid w:val="00DE2402"/>
    <w:rsid w:val="00DE3201"/>
    <w:rsid w:val="00DE6B04"/>
    <w:rsid w:val="00DE7E33"/>
    <w:rsid w:val="00DF1F55"/>
    <w:rsid w:val="00DF3861"/>
    <w:rsid w:val="00DF4EA4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6267"/>
    <w:rsid w:val="00E502A8"/>
    <w:rsid w:val="00E5154D"/>
    <w:rsid w:val="00E5190A"/>
    <w:rsid w:val="00E535A6"/>
    <w:rsid w:val="00E5377F"/>
    <w:rsid w:val="00E53F8E"/>
    <w:rsid w:val="00E54098"/>
    <w:rsid w:val="00E56039"/>
    <w:rsid w:val="00E56CC0"/>
    <w:rsid w:val="00E60427"/>
    <w:rsid w:val="00E60F7B"/>
    <w:rsid w:val="00E6708F"/>
    <w:rsid w:val="00E70184"/>
    <w:rsid w:val="00E714B0"/>
    <w:rsid w:val="00E73B6B"/>
    <w:rsid w:val="00E75469"/>
    <w:rsid w:val="00E766C7"/>
    <w:rsid w:val="00E76910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C5A0C"/>
    <w:rsid w:val="00ED022B"/>
    <w:rsid w:val="00ED156C"/>
    <w:rsid w:val="00ED22B8"/>
    <w:rsid w:val="00ED371B"/>
    <w:rsid w:val="00ED3A93"/>
    <w:rsid w:val="00ED4024"/>
    <w:rsid w:val="00ED405E"/>
    <w:rsid w:val="00ED63D1"/>
    <w:rsid w:val="00ED7EF4"/>
    <w:rsid w:val="00EE2E8D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050A8"/>
    <w:rsid w:val="00F122C0"/>
    <w:rsid w:val="00F146EB"/>
    <w:rsid w:val="00F1519D"/>
    <w:rsid w:val="00F17AA1"/>
    <w:rsid w:val="00F17C96"/>
    <w:rsid w:val="00F22A3D"/>
    <w:rsid w:val="00F233B7"/>
    <w:rsid w:val="00F25FC9"/>
    <w:rsid w:val="00F273B7"/>
    <w:rsid w:val="00F27EFA"/>
    <w:rsid w:val="00F328D5"/>
    <w:rsid w:val="00F346D6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3234"/>
    <w:rsid w:val="00F65492"/>
    <w:rsid w:val="00F66C0B"/>
    <w:rsid w:val="00F67D11"/>
    <w:rsid w:val="00F70306"/>
    <w:rsid w:val="00F71A5B"/>
    <w:rsid w:val="00F723AE"/>
    <w:rsid w:val="00F73AF8"/>
    <w:rsid w:val="00F74302"/>
    <w:rsid w:val="00F759B0"/>
    <w:rsid w:val="00F76251"/>
    <w:rsid w:val="00F77875"/>
    <w:rsid w:val="00F779A3"/>
    <w:rsid w:val="00F81888"/>
    <w:rsid w:val="00F85B9C"/>
    <w:rsid w:val="00F92160"/>
    <w:rsid w:val="00F94FCA"/>
    <w:rsid w:val="00FA0A6A"/>
    <w:rsid w:val="00FA70BD"/>
    <w:rsid w:val="00FB0CBE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2496"/>
    <w:rsid w:val="00FD4F3A"/>
    <w:rsid w:val="00FD57BC"/>
    <w:rsid w:val="00FD6CF8"/>
    <w:rsid w:val="00FD6D9C"/>
    <w:rsid w:val="00FD7FE6"/>
    <w:rsid w:val="00FE0463"/>
    <w:rsid w:val="00FE13AA"/>
    <w:rsid w:val="00FE56AF"/>
    <w:rsid w:val="00FE6370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paragraph" w:styleId="NormaleWeb">
    <w:name w:val="Normal (Web)"/>
    <w:basedOn w:val="Normale"/>
    <w:uiPriority w:val="99"/>
    <w:unhideWhenUsed/>
    <w:rsid w:val="00770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CH"/>
    </w:rPr>
  </w:style>
  <w:style w:type="character" w:styleId="Enfasigrassetto">
    <w:name w:val="Strong"/>
    <w:basedOn w:val="Carpredefinitoparagrafo"/>
    <w:uiPriority w:val="22"/>
    <w:qFormat/>
    <w:rsid w:val="00D962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0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1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9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0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22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2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999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71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758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571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16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1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4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1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97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68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97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941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317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2380B"/>
    <w:rsid w:val="000A1F04"/>
    <w:rsid w:val="001A28DC"/>
    <w:rsid w:val="0022193F"/>
    <w:rsid w:val="002E1B4F"/>
    <w:rsid w:val="002F62F7"/>
    <w:rsid w:val="0030114C"/>
    <w:rsid w:val="003B3A61"/>
    <w:rsid w:val="00450994"/>
    <w:rsid w:val="00494DA4"/>
    <w:rsid w:val="004C3542"/>
    <w:rsid w:val="0052072D"/>
    <w:rsid w:val="005365D2"/>
    <w:rsid w:val="00562712"/>
    <w:rsid w:val="00590C70"/>
    <w:rsid w:val="005B4761"/>
    <w:rsid w:val="006119C4"/>
    <w:rsid w:val="0063588A"/>
    <w:rsid w:val="006519E4"/>
    <w:rsid w:val="0065417E"/>
    <w:rsid w:val="00666750"/>
    <w:rsid w:val="006F441D"/>
    <w:rsid w:val="00742680"/>
    <w:rsid w:val="00792B63"/>
    <w:rsid w:val="007F0652"/>
    <w:rsid w:val="007F4515"/>
    <w:rsid w:val="007F4556"/>
    <w:rsid w:val="0080736A"/>
    <w:rsid w:val="00845344"/>
    <w:rsid w:val="00873C8A"/>
    <w:rsid w:val="008A5445"/>
    <w:rsid w:val="008B135B"/>
    <w:rsid w:val="008D724D"/>
    <w:rsid w:val="0094384A"/>
    <w:rsid w:val="0098759D"/>
    <w:rsid w:val="009919AD"/>
    <w:rsid w:val="00AF6C82"/>
    <w:rsid w:val="00AF6FD6"/>
    <w:rsid w:val="00B60A47"/>
    <w:rsid w:val="00B83F17"/>
    <w:rsid w:val="00BE72BC"/>
    <w:rsid w:val="00CB5903"/>
    <w:rsid w:val="00D048C4"/>
    <w:rsid w:val="00D145E3"/>
    <w:rsid w:val="00D169FF"/>
    <w:rsid w:val="00D209F9"/>
    <w:rsid w:val="00D5334B"/>
    <w:rsid w:val="00D76D88"/>
    <w:rsid w:val="00DE2402"/>
    <w:rsid w:val="00DE4EBE"/>
    <w:rsid w:val="00EF6A02"/>
    <w:rsid w:val="00FD7FE6"/>
    <w:rsid w:val="00FE7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697</TotalTime>
  <Pages>2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gestione_assenze</Company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nlo857@cpt.local</cp:lastModifiedBy>
  <cp:revision>588</cp:revision>
  <cp:lastPrinted>2017-03-29T10:57:00Z</cp:lastPrinted>
  <dcterms:created xsi:type="dcterms:W3CDTF">2026-01-19T09:45:00Z</dcterms:created>
  <dcterms:modified xsi:type="dcterms:W3CDTF">2026-03-31T13:33:00Z</dcterms:modified>
</cp:coreProperties>
</file>