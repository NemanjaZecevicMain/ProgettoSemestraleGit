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CF64A02" w:rsidR="005D6E86" w:rsidRPr="001D1B3C" w:rsidRDefault="002F3F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F63234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1464F8FD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8246CE" w:rsidRPr="00770F56">
              <w:rPr>
                <w:rFonts w:ascii="Arial" w:hAnsi="Arial" w:cs="Arial"/>
                <w:b/>
                <w:bCs/>
              </w:rPr>
              <w:t>11:35</w:t>
            </w:r>
            <w:r w:rsidRPr="00770F56">
              <w:rPr>
                <w:rFonts w:ascii="Arial" w:hAnsi="Arial" w:cs="Arial"/>
              </w:rPr>
              <w:br/>
            </w:r>
            <w:r w:rsidR="008F74C7">
              <w:rPr>
                <w:rFonts w:ascii="Arial" w:hAnsi="Arial" w:cs="Arial"/>
              </w:rPr>
              <w:t>Questa mattina ho modificato il sistema di firma dei report mensili</w:t>
            </w:r>
            <w:r w:rsidR="00A270EF">
              <w:rPr>
                <w:rFonts w:ascii="Arial" w:hAnsi="Arial" w:cs="Arial"/>
              </w:rPr>
              <w:t>, facendo sì che ci sia anche un campo per poter firmare nel pdf generato e inviando anche esso per email, così da rendere il procedimento più semplice. Ho inoltre creato le pagine per l’utente docente, che adesso può visualizzare tutti gli allievi e le sue classi, con i rispettivi profili di tutti gli studenti.</w:t>
            </w:r>
          </w:p>
          <w:p w14:paraId="2AA782D7" w14:textId="77777777" w:rsidR="00D521C5" w:rsidRDefault="00D521C5" w:rsidP="00770F56">
            <w:pPr>
              <w:rPr>
                <w:rFonts w:ascii="Arial" w:hAnsi="Arial" w:cs="Arial"/>
              </w:rPr>
            </w:pPr>
          </w:p>
          <w:p w14:paraId="009C49AB" w14:textId="77777777" w:rsidR="00D521C5" w:rsidRDefault="00D521C5" w:rsidP="00770F56">
            <w:pPr>
              <w:rPr>
                <w:rFonts w:ascii="Arial" w:hAnsi="Arial" w:cs="Arial"/>
                <w:b/>
                <w:bCs/>
              </w:rPr>
            </w:pPr>
            <w:r w:rsidRPr="00D521C5">
              <w:rPr>
                <w:rFonts w:ascii="Arial" w:hAnsi="Arial" w:cs="Arial"/>
                <w:b/>
                <w:bCs/>
              </w:rPr>
              <w:t>12:30 – 15:45</w:t>
            </w:r>
          </w:p>
          <w:p w14:paraId="3BDFF3E9" w14:textId="7C87D367" w:rsidR="00D521C5" w:rsidRPr="00D521C5" w:rsidRDefault="00A270EF" w:rsidP="00770F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 pomeriggio ho perfezionato quanto fatto al mattino e inoltre fatto un diagramma di flusso e documentato gli altri diagrammi di flusso che non avevo documentato precedentemente.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8867509" w:rsidR="00632B06" w:rsidRPr="005C7053" w:rsidRDefault="005C7053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5C7053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Continuare con l’implementazione del sistema di richiesta di congedo.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B4E5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7648924E" w:rsidR="00872C0D" w:rsidRDefault="00DE7E33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Gli ho chiesto se era più sicuro implementare il sistema di invio tramite email del report mensile.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2BD32C63" w14:textId="7C2D5A8D" w:rsidR="00132EB5" w:rsidRPr="00132EB5" w:rsidRDefault="00DE7E33" w:rsidP="00DE7E33">
      <w:pPr>
        <w:pStyle w:val="NormaleWeb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Theme="minorHAnsi" w:hAnsi="Arial" w:cs="Arial"/>
          <w:sz w:val="22"/>
          <w:szCs w:val="22"/>
          <w:lang w:eastAsia="en-US"/>
        </w:rPr>
        <w:t>Mi ha detto che possono esserci dei rischi ma è sensato per quanto riguarda il progetto.</w:t>
      </w:r>
    </w:p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9B8BFD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D46F9" w14:textId="77777777" w:rsidR="00760860" w:rsidRDefault="00760860" w:rsidP="00DC1A1A">
      <w:pPr>
        <w:spacing w:after="0" w:line="240" w:lineRule="auto"/>
      </w:pPr>
      <w:r>
        <w:separator/>
      </w:r>
    </w:p>
    <w:p w14:paraId="11C86CEA" w14:textId="77777777" w:rsidR="00760860" w:rsidRDefault="00760860"/>
    <w:p w14:paraId="51071829" w14:textId="77777777" w:rsidR="00760860" w:rsidRDefault="00760860" w:rsidP="00454290"/>
  </w:endnote>
  <w:endnote w:type="continuationSeparator" w:id="0">
    <w:p w14:paraId="071E2FB0" w14:textId="77777777" w:rsidR="00760860" w:rsidRDefault="00760860" w:rsidP="00DC1A1A">
      <w:pPr>
        <w:spacing w:after="0" w:line="240" w:lineRule="auto"/>
      </w:pPr>
      <w:r>
        <w:continuationSeparator/>
      </w:r>
    </w:p>
    <w:p w14:paraId="2C181E19" w14:textId="77777777" w:rsidR="00760860" w:rsidRDefault="00760860"/>
    <w:p w14:paraId="34477089" w14:textId="77777777" w:rsidR="00760860" w:rsidRDefault="0076086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3AE0D" w14:textId="77777777" w:rsidR="00760860" w:rsidRDefault="00760860" w:rsidP="00DC1A1A">
      <w:pPr>
        <w:spacing w:after="0" w:line="240" w:lineRule="auto"/>
      </w:pPr>
      <w:r>
        <w:separator/>
      </w:r>
    </w:p>
    <w:p w14:paraId="5E9927B9" w14:textId="77777777" w:rsidR="00760860" w:rsidRDefault="00760860"/>
    <w:p w14:paraId="3495DFD7" w14:textId="77777777" w:rsidR="00760860" w:rsidRDefault="00760860" w:rsidP="00454290"/>
  </w:footnote>
  <w:footnote w:type="continuationSeparator" w:id="0">
    <w:p w14:paraId="79B62CFB" w14:textId="77777777" w:rsidR="00760860" w:rsidRDefault="00760860" w:rsidP="00DC1A1A">
      <w:pPr>
        <w:spacing w:after="0" w:line="240" w:lineRule="auto"/>
      </w:pPr>
      <w:r>
        <w:continuationSeparator/>
      </w:r>
    </w:p>
    <w:p w14:paraId="5CE89D48" w14:textId="77777777" w:rsidR="00760860" w:rsidRDefault="00760860"/>
    <w:p w14:paraId="62E6B5FC" w14:textId="77777777" w:rsidR="00760860" w:rsidRDefault="0076086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70140"/>
    <w:rsid w:val="0077055E"/>
    <w:rsid w:val="00770F56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90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5417E"/>
    <w:rsid w:val="00666750"/>
    <w:rsid w:val="006F441D"/>
    <w:rsid w:val="00792B63"/>
    <w:rsid w:val="007F0652"/>
    <w:rsid w:val="007F4515"/>
    <w:rsid w:val="007F4556"/>
    <w:rsid w:val="0080736A"/>
    <w:rsid w:val="00845344"/>
    <w:rsid w:val="00873C8A"/>
    <w:rsid w:val="008B135B"/>
    <w:rsid w:val="0094384A"/>
    <w:rsid w:val="0098759D"/>
    <w:rsid w:val="009919AD"/>
    <w:rsid w:val="00AF6C82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358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493</cp:revision>
  <cp:lastPrinted>2017-03-29T10:57:00Z</cp:lastPrinted>
  <dcterms:created xsi:type="dcterms:W3CDTF">2026-01-19T09:45:00Z</dcterms:created>
  <dcterms:modified xsi:type="dcterms:W3CDTF">2026-03-04T14:11:00Z</dcterms:modified>
</cp:coreProperties>
</file>