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D6DBCE4" w:rsidR="005D6E86" w:rsidRPr="001D1B3C" w:rsidRDefault="00FA0A6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EE2E8D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4960589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88075F2" w14:textId="383B7666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 xml:space="preserve">08:20 – </w:t>
            </w:r>
            <w:r w:rsidR="00CF088D">
              <w:rPr>
                <w:rFonts w:ascii="Arial" w:hAnsi="Arial" w:cs="Arial"/>
                <w:b/>
                <w:bCs/>
              </w:rPr>
              <w:t>10</w:t>
            </w:r>
            <w:r w:rsidRPr="009949AF">
              <w:rPr>
                <w:rFonts w:ascii="Arial" w:hAnsi="Arial" w:cs="Arial"/>
                <w:b/>
                <w:bCs/>
              </w:rPr>
              <w:t>:30</w:t>
            </w:r>
          </w:p>
          <w:p w14:paraId="436F9097" w14:textId="25312024" w:rsidR="009949AF" w:rsidRPr="009949AF" w:rsidRDefault="00391522" w:rsidP="009949AF">
            <w:pPr>
              <w:rPr>
                <w:rFonts w:ascii="Arial" w:hAnsi="Arial" w:cs="Arial"/>
              </w:rPr>
            </w:pPr>
            <w:r w:rsidRPr="00391522">
              <w:rPr>
                <w:rFonts w:ascii="Arial" w:hAnsi="Arial" w:cs="Arial"/>
              </w:rPr>
              <w:t>Durante la prima parte della mattinata ho rivisto e corretto lo schema E-R del progetto. In questa fase ho affinato la definizione delle entità e delle relazioni, apportando le modifiche necessarie per rendere il modello dei dati più coerente e aderente alle funzionalità richieste dall’applicazione.</w:t>
            </w:r>
            <w:r w:rsidR="00000000">
              <w:rPr>
                <w:rFonts w:ascii="Arial" w:hAnsi="Arial" w:cs="Arial"/>
              </w:rPr>
              <w:pict w14:anchorId="42D8DFD0">
                <v:rect id="_x0000_i1025" style="width:0;height:1.5pt" o:hralign="center" o:hrstd="t" o:hr="t" fillcolor="#a0a0a0" stroked="f"/>
              </w:pict>
            </w:r>
          </w:p>
          <w:p w14:paraId="02EBC9F2" w14:textId="695A4EAF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>10:30 – 11:35</w:t>
            </w:r>
          </w:p>
          <w:p w14:paraId="685EAC32" w14:textId="77777777" w:rsidR="00391522" w:rsidRPr="00391522" w:rsidRDefault="00391522" w:rsidP="00391522">
            <w:pPr>
              <w:rPr>
                <w:rFonts w:ascii="Arial" w:hAnsi="Arial" w:cs="Arial"/>
              </w:rPr>
            </w:pPr>
            <w:r w:rsidRPr="00391522">
              <w:rPr>
                <w:rFonts w:ascii="Arial" w:hAnsi="Arial" w:cs="Arial"/>
              </w:rPr>
              <w:t>Successivamente ho creato il database del progetto e implementato tutte le tabelle previste dallo schema E-R corretto. Ho definito correttamente campi, chiavi primarie e relazioni, assicurando una struttura solida e funzionale per la gestione dei dati dell’applicazione.</w:t>
            </w:r>
          </w:p>
          <w:p w14:paraId="1817E2DB" w14:textId="36AECF9A" w:rsidR="009949AF" w:rsidRPr="009949AF" w:rsidRDefault="00000000" w:rsidP="009949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A8EC26F">
                <v:rect id="_x0000_i1033" style="width:0;height:1.5pt" o:hralign="center" o:hrstd="t" o:hr="t" fillcolor="#a0a0a0" stroked="f"/>
              </w:pict>
            </w:r>
          </w:p>
          <w:p w14:paraId="6766ACD2" w14:textId="0E8BF3D1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>12:20 – 13:30</w:t>
            </w:r>
          </w:p>
          <w:p w14:paraId="39DD0218" w14:textId="77777777" w:rsidR="00391522" w:rsidRPr="00391522" w:rsidRDefault="00391522" w:rsidP="00391522">
            <w:pPr>
              <w:rPr>
                <w:rFonts w:ascii="Arial" w:hAnsi="Arial" w:cs="Arial"/>
              </w:rPr>
            </w:pPr>
            <w:r w:rsidRPr="00391522">
              <w:rPr>
                <w:rFonts w:ascii="Arial" w:hAnsi="Arial" w:cs="Arial"/>
              </w:rPr>
              <w:t>Nel primo pomeriggio ho lavorato all’implementazione del sistema di autenticazione, sviluppando le funzionalità di login e signup. Questa fase ha previsto la gestione degli utenti e la verifica delle credenziali per consentire un accesso sicuro all’applicazione.</w:t>
            </w:r>
          </w:p>
          <w:p w14:paraId="60242BD2" w14:textId="0D7F8249" w:rsidR="009949AF" w:rsidRPr="009949AF" w:rsidRDefault="00000000" w:rsidP="009949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1C61E2D">
                <v:rect id="_x0000_i1027" style="width:0;height:1.5pt" o:hralign="center" o:hrstd="t" o:hr="t" fillcolor="#a0a0a0" stroked="f"/>
              </w:pict>
            </w:r>
          </w:p>
          <w:p w14:paraId="66B20415" w14:textId="0F90CC8A" w:rsidR="009949AF" w:rsidRPr="001B55EB" w:rsidRDefault="009949AF" w:rsidP="009949AF">
            <w:pPr>
              <w:rPr>
                <w:rFonts w:ascii="Arial" w:hAnsi="Arial" w:cs="Arial"/>
              </w:rPr>
            </w:pPr>
            <w:r w:rsidRPr="009949AF">
              <w:rPr>
                <w:rFonts w:ascii="Arial" w:hAnsi="Arial" w:cs="Arial"/>
                <w:b/>
                <w:bCs/>
              </w:rPr>
              <w:t>13:30 – 15:45</w:t>
            </w:r>
          </w:p>
          <w:p w14:paraId="3BDFF3E9" w14:textId="7192142F" w:rsidR="00207F1A" w:rsidRPr="001D1B3C" w:rsidRDefault="00391522" w:rsidP="00AB580C">
            <w:pPr>
              <w:rPr>
                <w:rFonts w:ascii="Arial" w:hAnsi="Arial" w:cs="Arial"/>
              </w:rPr>
            </w:pPr>
            <w:r w:rsidRPr="00391522">
              <w:rPr>
                <w:rFonts w:ascii="Arial" w:hAnsi="Arial" w:cs="Arial"/>
              </w:rPr>
              <w:t xml:space="preserve">Infine ho testato e verificato il corretto funzionamento delle funzionalità di autenticazione e dell’integrazione con il database. </w:t>
            </w:r>
            <w:r w:rsidR="001E674C">
              <w:rPr>
                <w:rFonts w:ascii="Arial" w:hAnsi="Arial" w:cs="Arial"/>
              </w:rPr>
              <w:t xml:space="preserve">Modificato un’altra volta lo schema E-R. </w:t>
            </w:r>
            <w:r w:rsidRPr="00391522">
              <w:rPr>
                <w:rFonts w:ascii="Arial" w:hAnsi="Arial" w:cs="Arial"/>
              </w:rPr>
              <w:t>Ho controllato che la creazione degli utenti</w:t>
            </w:r>
            <w:r w:rsidR="001E674C">
              <w:rPr>
                <w:rFonts w:ascii="Arial" w:hAnsi="Arial" w:cs="Arial"/>
              </w:rPr>
              <w:t xml:space="preserve"> e l’accesso</w:t>
            </w:r>
            <w:r w:rsidRPr="00391522">
              <w:rPr>
                <w:rFonts w:ascii="Arial" w:hAnsi="Arial" w:cs="Arial"/>
              </w:rPr>
              <w:t xml:space="preserve"> avvenissero correttamente, preparando il progetto per le successive fasi di sviluppo.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E9832E6" w:rsidR="00632B06" w:rsidRPr="001D1B3C" w:rsidRDefault="00B9409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B83639F" w:rsidR="00632B06" w:rsidRPr="001D1B3C" w:rsidRDefault="00CC0EC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Continuazione dell’implementazione, </w:t>
            </w:r>
            <w:r w:rsidR="0050275F">
              <w:rPr>
                <w:rFonts w:ascii="Arial" w:hAnsi="Arial" w:cs="Arial"/>
              </w:rPr>
              <w:t>creazione della pagina di visualizzazione delle proprie assenze e dei propri ritardi.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A1F17EC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11A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711A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7419153C" w:rsidR="00872C0D" w:rsidRDefault="00CC0ECA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Generami il codice da passare a mermaid per creare il db con le tabelle appena definite.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3518D685" w:rsidR="00624F63" w:rsidRPr="00872C0D" w:rsidRDefault="00763FA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5D1662B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5EA0B36C" w:rsidR="00624F63" w:rsidRPr="001D1B3C" w:rsidRDefault="00A711A9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fatto lo schema E-R manualmente.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6BB1B" w14:textId="77777777" w:rsidR="00BF55D9" w:rsidRDefault="00BF55D9" w:rsidP="00DC1A1A">
      <w:pPr>
        <w:spacing w:after="0" w:line="240" w:lineRule="auto"/>
      </w:pPr>
      <w:r>
        <w:separator/>
      </w:r>
    </w:p>
    <w:p w14:paraId="44D4D7CB" w14:textId="77777777" w:rsidR="00BF55D9" w:rsidRDefault="00BF55D9"/>
    <w:p w14:paraId="3467708C" w14:textId="77777777" w:rsidR="00BF55D9" w:rsidRDefault="00BF55D9" w:rsidP="00454290"/>
  </w:endnote>
  <w:endnote w:type="continuationSeparator" w:id="0">
    <w:p w14:paraId="0BCE3B5D" w14:textId="77777777" w:rsidR="00BF55D9" w:rsidRDefault="00BF55D9" w:rsidP="00DC1A1A">
      <w:pPr>
        <w:spacing w:after="0" w:line="240" w:lineRule="auto"/>
      </w:pPr>
      <w:r>
        <w:continuationSeparator/>
      </w:r>
    </w:p>
    <w:p w14:paraId="01C809E0" w14:textId="77777777" w:rsidR="00BF55D9" w:rsidRDefault="00BF55D9"/>
    <w:p w14:paraId="722F747E" w14:textId="77777777" w:rsidR="00BF55D9" w:rsidRDefault="00BF55D9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7777777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C987A" w14:textId="77777777" w:rsidR="00BF55D9" w:rsidRDefault="00BF55D9" w:rsidP="00DC1A1A">
      <w:pPr>
        <w:spacing w:after="0" w:line="240" w:lineRule="auto"/>
      </w:pPr>
      <w:r>
        <w:separator/>
      </w:r>
    </w:p>
    <w:p w14:paraId="6CD2512A" w14:textId="77777777" w:rsidR="00BF55D9" w:rsidRDefault="00BF55D9"/>
    <w:p w14:paraId="5B80B816" w14:textId="77777777" w:rsidR="00BF55D9" w:rsidRDefault="00BF55D9" w:rsidP="00454290"/>
  </w:footnote>
  <w:footnote w:type="continuationSeparator" w:id="0">
    <w:p w14:paraId="7CC42DCF" w14:textId="77777777" w:rsidR="00BF55D9" w:rsidRDefault="00BF55D9" w:rsidP="00DC1A1A">
      <w:pPr>
        <w:spacing w:after="0" w:line="240" w:lineRule="auto"/>
      </w:pPr>
      <w:r>
        <w:continuationSeparator/>
      </w:r>
    </w:p>
    <w:p w14:paraId="0D1E48D3" w14:textId="77777777" w:rsidR="00BF55D9" w:rsidRDefault="00BF55D9"/>
    <w:p w14:paraId="5DDC8C69" w14:textId="77777777" w:rsidR="00BF55D9" w:rsidRDefault="00BF55D9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77777777" w:rsidR="007C13BA" w:rsidRPr="004C3844" w:rsidRDefault="00E6708F" w:rsidP="00454290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 xml:space="preserve">Nome e cognome </w:t>
    </w:r>
    <w:r w:rsidR="004A402D" w:rsidRPr="00E04DB2">
      <w:rPr>
        <w:rFonts w:ascii="Arial" w:hAnsi="Arial" w:cs="Arial"/>
      </w:rPr>
      <w:t>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1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617C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2B15"/>
    <w:rsid w:val="002F5981"/>
    <w:rsid w:val="00301624"/>
    <w:rsid w:val="003016F3"/>
    <w:rsid w:val="00301A0D"/>
    <w:rsid w:val="00302C3F"/>
    <w:rsid w:val="00304D69"/>
    <w:rsid w:val="00310225"/>
    <w:rsid w:val="00310B01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9C9"/>
    <w:rsid w:val="00373821"/>
    <w:rsid w:val="00381B70"/>
    <w:rsid w:val="0039111E"/>
    <w:rsid w:val="00391522"/>
    <w:rsid w:val="00392D98"/>
    <w:rsid w:val="00393FE0"/>
    <w:rsid w:val="0039441A"/>
    <w:rsid w:val="003968C5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58B1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B4295"/>
    <w:rsid w:val="006B55DB"/>
    <w:rsid w:val="006B7E6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3FA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15"/>
    <w:rsid w:val="007F4556"/>
    <w:rsid w:val="007F7B75"/>
    <w:rsid w:val="00800995"/>
    <w:rsid w:val="008021E1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6204F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D0900"/>
    <w:rsid w:val="008D1E14"/>
    <w:rsid w:val="008D4925"/>
    <w:rsid w:val="008D7356"/>
    <w:rsid w:val="008E2316"/>
    <w:rsid w:val="008E3746"/>
    <w:rsid w:val="008F00D0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4286"/>
    <w:rsid w:val="00965312"/>
    <w:rsid w:val="00965900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49AF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D1800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7067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7CEE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55D9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5365D2"/>
    <w:rsid w:val="00562712"/>
    <w:rsid w:val="005B4761"/>
    <w:rsid w:val="0063588A"/>
    <w:rsid w:val="006519E4"/>
    <w:rsid w:val="006F441D"/>
    <w:rsid w:val="007F4515"/>
    <w:rsid w:val="007F4556"/>
    <w:rsid w:val="0080736A"/>
    <w:rsid w:val="00845344"/>
    <w:rsid w:val="008B135B"/>
    <w:rsid w:val="0098759D"/>
    <w:rsid w:val="00AF6C82"/>
    <w:rsid w:val="00B60A47"/>
    <w:rsid w:val="00B83F17"/>
    <w:rsid w:val="00BE72BC"/>
    <w:rsid w:val="00D145E3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75</TotalTime>
  <Pages>2</Pages>
  <Words>361</Words>
  <Characters>2058</Characters>
  <Application>Microsoft Office Word</Application>
  <DocSecurity>0</DocSecurity>
  <Lines>17</Lines>
  <Paragraphs>4</Paragraphs>
  <ScaleCrop>false</ScaleCrop>
  <Company>Nome Progetto: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122</cp:revision>
  <cp:lastPrinted>2017-03-29T10:57:00Z</cp:lastPrinted>
  <dcterms:created xsi:type="dcterms:W3CDTF">2026-01-19T09:45:00Z</dcterms:created>
  <dcterms:modified xsi:type="dcterms:W3CDTF">2026-02-04T14:07:00Z</dcterms:modified>
</cp:coreProperties>
</file>