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839A75B" w:rsidR="005D6E86" w:rsidRPr="001D1B3C" w:rsidRDefault="00455C8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FA0A6A"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5639635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A177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8075F2" w14:textId="229A2142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 xml:space="preserve">08:20 – </w:t>
            </w:r>
            <w:r w:rsidR="00AA03D5">
              <w:rPr>
                <w:rFonts w:ascii="Arial" w:hAnsi="Arial" w:cs="Arial"/>
                <w:b/>
                <w:bCs/>
              </w:rPr>
              <w:t>09:50</w:t>
            </w:r>
          </w:p>
          <w:p w14:paraId="1817E2DB" w14:textId="49FD9303" w:rsidR="009949AF" w:rsidRPr="009949AF" w:rsidRDefault="007B5693" w:rsidP="009949AF">
            <w:pPr>
              <w:rPr>
                <w:rFonts w:ascii="Arial" w:hAnsi="Arial" w:cs="Arial"/>
              </w:rPr>
            </w:pPr>
            <w:r w:rsidRPr="007B5693">
              <w:rPr>
                <w:rFonts w:ascii="Arial" w:hAnsi="Arial" w:cs="Arial"/>
              </w:rPr>
              <w:t xml:space="preserve">Durante la mattinata </w:t>
            </w:r>
            <w:r w:rsidR="00AA03D5">
              <w:rPr>
                <w:rFonts w:ascii="Arial" w:hAnsi="Arial" w:cs="Arial"/>
              </w:rPr>
              <w:t>ci è stata una parte iniziale di discorso dei docenti riguardante il discorso delle note di condotta, in seguito ho sistemato il mio diagramma E-R e continuato la documentazione del codice.</w:t>
            </w:r>
            <w:r w:rsidR="00000000">
              <w:rPr>
                <w:rFonts w:ascii="Arial" w:hAnsi="Arial" w:cs="Arial"/>
              </w:rPr>
              <w:pict w14:anchorId="7A8EC26F">
                <v:rect id="_x0000_i1025" style="width:0;height:1.5pt" o:hralign="center" o:hrstd="t" o:hr="t" fillcolor="#a0a0a0" stroked="f"/>
              </w:pict>
            </w:r>
          </w:p>
          <w:p w14:paraId="6766ACD2" w14:textId="02BDBA6D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</w:t>
            </w:r>
            <w:r w:rsidR="00B36670">
              <w:rPr>
                <w:rFonts w:ascii="Arial" w:hAnsi="Arial" w:cs="Arial"/>
                <w:b/>
                <w:bCs/>
              </w:rPr>
              <w:t>0:05</w:t>
            </w:r>
            <w:r w:rsidRPr="009949AF">
              <w:rPr>
                <w:rFonts w:ascii="Arial" w:hAnsi="Arial" w:cs="Arial"/>
                <w:b/>
                <w:bCs/>
              </w:rPr>
              <w:t xml:space="preserve"> – </w:t>
            </w:r>
            <w:r w:rsidR="00B36670">
              <w:rPr>
                <w:rFonts w:ascii="Arial" w:hAnsi="Arial" w:cs="Arial"/>
                <w:b/>
                <w:bCs/>
              </w:rPr>
              <w:t>11:35</w:t>
            </w:r>
          </w:p>
          <w:p w14:paraId="3BDFF3E9" w14:textId="23DA6FBB" w:rsidR="00207F1A" w:rsidRPr="001D1B3C" w:rsidRDefault="00B103C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Nella seconda parte della mattinata ho </w:t>
            </w:r>
            <w:r w:rsidR="00316E9D">
              <w:rPr>
                <w:rFonts w:ascii="Arial" w:hAnsi="Arial" w:cs="Arial"/>
              </w:rPr>
              <w:t>finito di sistemare</w:t>
            </w:r>
            <w:r>
              <w:rPr>
                <w:rFonts w:ascii="Arial" w:hAnsi="Arial" w:cs="Arial"/>
              </w:rPr>
              <w:t xml:space="preserve"> lo schema E-R, aggiornandolo rispetto alle modifiche apportate al DB (nuove tabelle, campi modificati).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CF7495A" w:rsidR="00632B06" w:rsidRPr="001D1B3C" w:rsidRDefault="001E5EBB" w:rsidP="00434F37">
            <w:pPr>
              <w:rPr>
                <w:rFonts w:ascii="Arial" w:hAnsi="Arial" w:cs="Arial"/>
              </w:rPr>
            </w:pPr>
            <w:r w:rsidRPr="001E5EBB">
              <w:rPr>
                <w:rFonts w:ascii="Arial" w:hAnsi="Arial" w:cs="Arial"/>
              </w:rPr>
              <w:t>Problema nella gestione del formato delle date nei filtri, risolto controllando i valori lato applicazione e rendendo il sistema di filtraggio più chiaro e coerente per l’utente.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79351A4" w:rsidR="00632B06" w:rsidRPr="001D1B3C" w:rsidRDefault="006F195F" w:rsidP="00434F37">
            <w:pPr>
              <w:rPr>
                <w:rFonts w:ascii="Arial" w:hAnsi="Arial" w:cs="Arial"/>
              </w:rPr>
            </w:pPr>
            <w:r w:rsidRPr="006F195F">
              <w:rPr>
                <w:rFonts w:ascii="Arial" w:hAnsi="Arial" w:cs="Arial"/>
              </w:rPr>
              <w:t xml:space="preserve">Nella prossima lezione continuerò lo sviluppo dell’applicazione </w:t>
            </w:r>
            <w:r>
              <w:rPr>
                <w:rFonts w:ascii="Arial" w:hAnsi="Arial" w:cs="Arial"/>
              </w:rPr>
              <w:t xml:space="preserve">finendo le attività di questa giornata e cominciando ad implementare </w:t>
            </w:r>
            <w:r w:rsidRPr="006F195F">
              <w:rPr>
                <w:rFonts w:ascii="Arial" w:hAnsi="Arial" w:cs="Arial"/>
              </w:rPr>
              <w:t>la funzionalità di inserimento delle richieste di assenza da parte degli studenti e iniziando la gestione delle firme e delle approvazioni da parte dei ruoli competenti.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CAF548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11A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3B8617A2" w14:textId="49D1EEEE" w:rsidR="00872C0D" w:rsidRDefault="00CF6314" w:rsidP="00872C0D">
      <w:pPr>
        <w:pStyle w:val="Nessunaspaziatura"/>
        <w:rPr>
          <w:rFonts w:ascii="Arial" w:hAnsi="Arial" w:cs="Arial"/>
        </w:rPr>
      </w:pPr>
      <w:r w:rsidRPr="00CF6314">
        <w:rPr>
          <w:rFonts w:ascii="Arial" w:hAnsi="Arial" w:cs="Arial"/>
        </w:rPr>
        <w:t xml:space="preserve">Perché nei campi </w:t>
      </w:r>
      <w:proofErr w:type="spellStart"/>
      <w:r w:rsidRPr="00CF6314">
        <w:rPr>
          <w:rFonts w:ascii="Arial" w:hAnsi="Arial" w:cs="Arial"/>
        </w:rPr>
        <w:t>type</w:t>
      </w:r>
      <w:proofErr w:type="spellEnd"/>
      <w:r w:rsidRPr="00CF6314">
        <w:rPr>
          <w:rFonts w:ascii="Arial" w:hAnsi="Arial" w:cs="Arial"/>
        </w:rPr>
        <w:t>=date vedo ‘</w:t>
      </w:r>
      <w:proofErr w:type="spellStart"/>
      <w:r w:rsidRPr="00CF6314">
        <w:rPr>
          <w:rFonts w:ascii="Arial" w:hAnsi="Arial" w:cs="Arial"/>
        </w:rPr>
        <w:t>gg.mm.aaaa</w:t>
      </w:r>
      <w:proofErr w:type="spellEnd"/>
      <w:r w:rsidRPr="00CF6314">
        <w:rPr>
          <w:rFonts w:ascii="Arial" w:hAnsi="Arial" w:cs="Arial"/>
        </w:rPr>
        <w:t>’ invece di un valore? È possibile cambiare il formato con HTML o CSS?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E97DB2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013C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48B29C90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45D7A" w14:textId="77777777" w:rsidR="005A7931" w:rsidRDefault="005A7931" w:rsidP="00DC1A1A">
      <w:pPr>
        <w:spacing w:after="0" w:line="240" w:lineRule="auto"/>
      </w:pPr>
      <w:r>
        <w:separator/>
      </w:r>
    </w:p>
    <w:p w14:paraId="3FB2EC49" w14:textId="77777777" w:rsidR="005A7931" w:rsidRDefault="005A7931"/>
    <w:p w14:paraId="4E1F73A0" w14:textId="77777777" w:rsidR="005A7931" w:rsidRDefault="005A7931" w:rsidP="00454290"/>
  </w:endnote>
  <w:endnote w:type="continuationSeparator" w:id="0">
    <w:p w14:paraId="4CA78E71" w14:textId="77777777" w:rsidR="005A7931" w:rsidRDefault="005A7931" w:rsidP="00DC1A1A">
      <w:pPr>
        <w:spacing w:after="0" w:line="240" w:lineRule="auto"/>
      </w:pPr>
      <w:r>
        <w:continuationSeparator/>
      </w:r>
    </w:p>
    <w:p w14:paraId="531068B4" w14:textId="77777777" w:rsidR="005A7931" w:rsidRDefault="005A7931"/>
    <w:p w14:paraId="378DB18F" w14:textId="77777777" w:rsidR="005A7931" w:rsidRDefault="005A793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EC7D3" w14:textId="77777777" w:rsidR="005A7931" w:rsidRDefault="005A7931" w:rsidP="00DC1A1A">
      <w:pPr>
        <w:spacing w:after="0" w:line="240" w:lineRule="auto"/>
      </w:pPr>
      <w:r>
        <w:separator/>
      </w:r>
    </w:p>
    <w:p w14:paraId="1F54B6E8" w14:textId="77777777" w:rsidR="005A7931" w:rsidRDefault="005A7931"/>
    <w:p w14:paraId="0FF9A02D" w14:textId="77777777" w:rsidR="005A7931" w:rsidRDefault="005A7931" w:rsidP="00454290"/>
  </w:footnote>
  <w:footnote w:type="continuationSeparator" w:id="0">
    <w:p w14:paraId="0A54DB00" w14:textId="77777777" w:rsidR="005A7931" w:rsidRDefault="005A7931" w:rsidP="00DC1A1A">
      <w:pPr>
        <w:spacing w:after="0" w:line="240" w:lineRule="auto"/>
      </w:pPr>
      <w:r>
        <w:continuationSeparator/>
      </w:r>
    </w:p>
    <w:p w14:paraId="74624492" w14:textId="77777777" w:rsidR="005A7931" w:rsidRDefault="005A7931"/>
    <w:p w14:paraId="78ED905E" w14:textId="77777777" w:rsidR="005A7931" w:rsidRDefault="005A793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3FA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5693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00D0"/>
    <w:rsid w:val="008F1E8A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37067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6314"/>
    <w:rsid w:val="00D01737"/>
    <w:rsid w:val="00D048C4"/>
    <w:rsid w:val="00D11257"/>
    <w:rsid w:val="00D11DD1"/>
    <w:rsid w:val="00D138B0"/>
    <w:rsid w:val="00D146F4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68B"/>
    <w:rsid w:val="00D9496C"/>
    <w:rsid w:val="00D94AB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5365D2"/>
    <w:rsid w:val="00562712"/>
    <w:rsid w:val="00590C70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4384A"/>
    <w:rsid w:val="0098759D"/>
    <w:rsid w:val="009919AD"/>
    <w:rsid w:val="00AF6C82"/>
    <w:rsid w:val="00B60A47"/>
    <w:rsid w:val="00B83F17"/>
    <w:rsid w:val="00BE72BC"/>
    <w:rsid w:val="00CB5903"/>
    <w:rsid w:val="00D048C4"/>
    <w:rsid w:val="00D145E3"/>
    <w:rsid w:val="00D5334B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213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186</cp:revision>
  <cp:lastPrinted>2017-03-29T10:57:00Z</cp:lastPrinted>
  <dcterms:created xsi:type="dcterms:W3CDTF">2026-01-19T09:45:00Z</dcterms:created>
  <dcterms:modified xsi:type="dcterms:W3CDTF">2026-02-23T10:22:00Z</dcterms:modified>
</cp:coreProperties>
</file>