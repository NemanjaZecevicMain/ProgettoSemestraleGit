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9EA66BA" w:rsidR="005D6E86" w:rsidRPr="001D1B3C" w:rsidRDefault="00FA0A6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3D2DA4">
              <w:rPr>
                <w:rFonts w:ascii="Arial" w:hAnsi="Arial" w:cs="Arial"/>
              </w:rPr>
              <w:t>9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5639635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A177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8075F2" w14:textId="6769314A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 xml:space="preserve">08:20 – </w:t>
            </w:r>
            <w:r w:rsidR="007455A9">
              <w:rPr>
                <w:rFonts w:ascii="Arial" w:hAnsi="Arial" w:cs="Arial"/>
                <w:b/>
                <w:bCs/>
              </w:rPr>
              <w:t>9</w:t>
            </w:r>
            <w:r w:rsidRPr="009949AF">
              <w:rPr>
                <w:rFonts w:ascii="Arial" w:hAnsi="Arial" w:cs="Arial"/>
                <w:b/>
                <w:bCs/>
              </w:rPr>
              <w:t>:</w:t>
            </w:r>
            <w:r w:rsidR="007455A9">
              <w:rPr>
                <w:rFonts w:ascii="Arial" w:hAnsi="Arial" w:cs="Arial"/>
                <w:b/>
                <w:bCs/>
              </w:rPr>
              <w:t>5</w:t>
            </w:r>
            <w:r w:rsidRPr="009949AF">
              <w:rPr>
                <w:rFonts w:ascii="Arial" w:hAnsi="Arial" w:cs="Arial"/>
                <w:b/>
                <w:bCs/>
              </w:rPr>
              <w:t>0</w:t>
            </w:r>
          </w:p>
          <w:p w14:paraId="5C084209" w14:textId="449527CD" w:rsidR="0046445C" w:rsidRPr="0046445C" w:rsidRDefault="0046445C" w:rsidP="0046445C">
            <w:pPr>
              <w:rPr>
                <w:rFonts w:ascii="Arial" w:hAnsi="Arial" w:cs="Arial"/>
              </w:rPr>
            </w:pPr>
            <w:r w:rsidRPr="0046445C">
              <w:rPr>
                <w:rFonts w:ascii="Arial" w:hAnsi="Arial" w:cs="Arial"/>
              </w:rPr>
              <w:t xml:space="preserve">Durante la prima parte della mattinata mi sono occupato della preparazione delle domande da sottoporre ai docenti di classe, con l’obiettivo di chiarire alcuni aspetti organizzativi e funzionali del progetto. In questa fase ho anche </w:t>
            </w:r>
            <w:r w:rsidRPr="0046445C">
              <w:rPr>
                <w:rFonts w:ascii="Arial" w:hAnsi="Arial" w:cs="Arial"/>
              </w:rPr>
              <w:t>scritto</w:t>
            </w:r>
            <w:r w:rsidRPr="0046445C">
              <w:rPr>
                <w:rFonts w:ascii="Arial" w:hAnsi="Arial" w:cs="Arial"/>
              </w:rPr>
              <w:t xml:space="preserve"> un’email </w:t>
            </w:r>
            <w:r>
              <w:rPr>
                <w:rFonts w:ascii="Arial" w:hAnsi="Arial" w:cs="Arial"/>
              </w:rPr>
              <w:t xml:space="preserve">per organizzare </w:t>
            </w:r>
            <w:r w:rsidRPr="0046445C">
              <w:rPr>
                <w:rFonts w:ascii="Arial" w:hAnsi="Arial" w:cs="Arial"/>
              </w:rPr>
              <w:t>un incontro con il docente Valsangiacomo, necessario per poter porre le domande e raccogliere informazioni utili per proseguire correttamente lo sviluppo dell’applicazione.</w:t>
            </w:r>
          </w:p>
          <w:p w14:paraId="436F9097" w14:textId="109D9576" w:rsidR="009949AF" w:rsidRPr="009949AF" w:rsidRDefault="00000000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D8DFD0">
                <v:rect id="_x0000_i1025" style="width:0;height:1.5pt" o:hralign="center" o:hrstd="t" o:hr="t" fillcolor="#a0a0a0" stroked="f"/>
              </w:pict>
            </w:r>
          </w:p>
          <w:p w14:paraId="02EBC9F2" w14:textId="6E05086C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10:0</w:t>
            </w:r>
            <w:r w:rsidR="007455A9">
              <w:rPr>
                <w:rFonts w:ascii="Arial" w:hAnsi="Arial" w:cs="Arial"/>
                <w:b/>
                <w:bCs/>
              </w:rPr>
              <w:t>5</w:t>
            </w:r>
            <w:r w:rsidRPr="009949AF">
              <w:rPr>
                <w:rFonts w:ascii="Arial" w:hAnsi="Arial" w:cs="Arial"/>
                <w:b/>
                <w:bCs/>
              </w:rPr>
              <w:t xml:space="preserve"> – 11:35</w:t>
            </w:r>
          </w:p>
          <w:p w14:paraId="685EAC32" w14:textId="75CCD3D6" w:rsidR="00391522" w:rsidRPr="00391522" w:rsidRDefault="0046445C" w:rsidP="00391522">
            <w:pPr>
              <w:rPr>
                <w:rFonts w:ascii="Arial" w:hAnsi="Arial" w:cs="Arial"/>
              </w:rPr>
            </w:pPr>
            <w:r w:rsidRPr="0046445C">
              <w:rPr>
                <w:rFonts w:ascii="Arial" w:hAnsi="Arial" w:cs="Arial"/>
              </w:rPr>
              <w:t xml:space="preserve">Successivamente ho continuato il lavoro di </w:t>
            </w:r>
            <w:r w:rsidRPr="00907F8A">
              <w:rPr>
                <w:rFonts w:ascii="Arial" w:hAnsi="Arial" w:cs="Arial"/>
              </w:rPr>
              <w:t>organizzazione e pianificazione</w:t>
            </w:r>
            <w:r w:rsidRPr="0046445C">
              <w:rPr>
                <w:rFonts w:ascii="Arial" w:hAnsi="Arial" w:cs="Arial"/>
              </w:rPr>
              <w:t>, sistemando le domande preparate e definendo i punti principali da trattare durante l’incontro con il docente. Questa attività è stata utile per strutturare in modo chiaro le informazioni da raccogliere e garantire un confronto efficace</w:t>
            </w:r>
            <w:r w:rsidR="00391522" w:rsidRPr="00391522">
              <w:rPr>
                <w:rFonts w:ascii="Arial" w:hAnsi="Arial" w:cs="Arial"/>
              </w:rPr>
              <w:t>.</w:t>
            </w:r>
          </w:p>
          <w:p w14:paraId="1817E2DB" w14:textId="36AECF9A" w:rsidR="009949AF" w:rsidRPr="009949AF" w:rsidRDefault="00000000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8EC26F">
                <v:rect id="_x0000_i1026" style="width:0;height:1.5pt" o:hralign="center" o:hrstd="t" o:hr="t" fillcolor="#a0a0a0" stroked="f"/>
              </w:pict>
            </w:r>
          </w:p>
          <w:p w14:paraId="6766ACD2" w14:textId="540CF99E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12:</w:t>
            </w:r>
            <w:r w:rsidR="007455A9">
              <w:rPr>
                <w:rFonts w:ascii="Arial" w:hAnsi="Arial" w:cs="Arial"/>
                <w:b/>
                <w:bCs/>
              </w:rPr>
              <w:t>3</w:t>
            </w:r>
            <w:r w:rsidRPr="009949AF">
              <w:rPr>
                <w:rFonts w:ascii="Arial" w:hAnsi="Arial" w:cs="Arial"/>
                <w:b/>
                <w:bCs/>
              </w:rPr>
              <w:t xml:space="preserve">0 – </w:t>
            </w:r>
            <w:r w:rsidR="00D9468B">
              <w:rPr>
                <w:rFonts w:ascii="Arial" w:hAnsi="Arial" w:cs="Arial"/>
                <w:b/>
                <w:bCs/>
              </w:rPr>
              <w:t>14:00</w:t>
            </w:r>
          </w:p>
          <w:p w14:paraId="39DD0218" w14:textId="11928645" w:rsidR="00391522" w:rsidRPr="00391522" w:rsidRDefault="0046445C" w:rsidP="00391522">
            <w:pPr>
              <w:rPr>
                <w:rFonts w:ascii="Arial" w:hAnsi="Arial" w:cs="Arial"/>
              </w:rPr>
            </w:pPr>
            <w:r w:rsidRPr="0046445C">
              <w:rPr>
                <w:rFonts w:ascii="Arial" w:hAnsi="Arial" w:cs="Arial"/>
              </w:rPr>
              <w:t>Nel primo pomeriggio ho iniziato l’</w:t>
            </w:r>
            <w:r w:rsidRPr="00907F8A">
              <w:rPr>
                <w:rFonts w:ascii="Arial" w:hAnsi="Arial" w:cs="Arial"/>
              </w:rPr>
              <w:t>implementazione del sistema di visualizzazione delle assenze</w:t>
            </w:r>
            <w:r w:rsidRPr="0046445C">
              <w:rPr>
                <w:rFonts w:ascii="Arial" w:hAnsi="Arial" w:cs="Arial"/>
              </w:rPr>
              <w:t xml:space="preserve"> all’interno dell’applicazione. Ho lavorato sulla logica necessaria per recuperare i dati dal database e prepararli per la visualizzazione, ponendo particolare attenzione alla corretta associazione delle assenze agli utenti</w:t>
            </w:r>
            <w:r w:rsidR="00391522" w:rsidRPr="00391522">
              <w:rPr>
                <w:rFonts w:ascii="Arial" w:hAnsi="Arial" w:cs="Arial"/>
              </w:rPr>
              <w:t>.</w:t>
            </w:r>
          </w:p>
          <w:p w14:paraId="60242BD2" w14:textId="0D7F8249" w:rsidR="009949AF" w:rsidRPr="009949AF" w:rsidRDefault="00000000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1C61E2D">
                <v:rect id="_x0000_i1027" style="width:0;height:1.5pt" o:hralign="center" o:hrstd="t" o:hr="t" fillcolor="#a0a0a0" stroked="f"/>
              </w:pict>
            </w:r>
          </w:p>
          <w:p w14:paraId="66B20415" w14:textId="3EEFC662" w:rsidR="009949AF" w:rsidRPr="001B55EB" w:rsidRDefault="00D9468B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14:15</w:t>
            </w:r>
            <w:r w:rsidR="009949AF" w:rsidRPr="009949AF">
              <w:rPr>
                <w:rFonts w:ascii="Arial" w:hAnsi="Arial" w:cs="Arial"/>
                <w:b/>
                <w:bCs/>
              </w:rPr>
              <w:t xml:space="preserve"> – 15:45</w:t>
            </w:r>
          </w:p>
          <w:p w14:paraId="3BDFF3E9" w14:textId="740C782C" w:rsidR="00207F1A" w:rsidRPr="001D1B3C" w:rsidRDefault="0046445C" w:rsidP="00AB580C">
            <w:pPr>
              <w:rPr>
                <w:rFonts w:ascii="Arial" w:hAnsi="Arial" w:cs="Arial"/>
              </w:rPr>
            </w:pPr>
            <w:r w:rsidRPr="0046445C">
              <w:rPr>
                <w:rFonts w:ascii="Arial" w:hAnsi="Arial" w:cs="Arial"/>
              </w:rPr>
              <w:t xml:space="preserve">Infine ho completato e testato il </w:t>
            </w:r>
            <w:r w:rsidRPr="00907F8A">
              <w:rPr>
                <w:rFonts w:ascii="Arial" w:hAnsi="Arial" w:cs="Arial"/>
              </w:rPr>
              <w:t>sistema di visualizzazione delle assenze</w:t>
            </w:r>
            <w:r w:rsidRPr="0046445C">
              <w:rPr>
                <w:rFonts w:ascii="Arial" w:hAnsi="Arial" w:cs="Arial"/>
              </w:rPr>
              <w:t>, verificando che i dati venissero mostrati correttamente nell’interfaccia e che il comportamento dell’applicazione fosse coerente con i requisiti definiti</w:t>
            </w:r>
            <w:r w:rsidR="009C404B">
              <w:rPr>
                <w:rFonts w:ascii="Arial" w:hAnsi="Arial" w:cs="Arial"/>
              </w:rPr>
              <w:t>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E9832E6" w:rsidR="00632B06" w:rsidRPr="001D1B3C" w:rsidRDefault="00B9409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9954906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CAF548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11A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1F5580DB" w:rsidR="00872C0D" w:rsidRDefault="0038466C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E97DB2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013C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E58D99D" w:rsidR="00624F63" w:rsidRPr="001D1B3C" w:rsidRDefault="00A013C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5FB1" w14:textId="77777777" w:rsidR="00D94ABB" w:rsidRDefault="00D94ABB" w:rsidP="00DC1A1A">
      <w:pPr>
        <w:spacing w:after="0" w:line="240" w:lineRule="auto"/>
      </w:pPr>
      <w:r>
        <w:separator/>
      </w:r>
    </w:p>
    <w:p w14:paraId="2A91EF21" w14:textId="77777777" w:rsidR="00D94ABB" w:rsidRDefault="00D94ABB"/>
    <w:p w14:paraId="3B8F990F" w14:textId="77777777" w:rsidR="00D94ABB" w:rsidRDefault="00D94ABB" w:rsidP="00454290"/>
  </w:endnote>
  <w:endnote w:type="continuationSeparator" w:id="0">
    <w:p w14:paraId="1AD8EBC0" w14:textId="77777777" w:rsidR="00D94ABB" w:rsidRDefault="00D94ABB" w:rsidP="00DC1A1A">
      <w:pPr>
        <w:spacing w:after="0" w:line="240" w:lineRule="auto"/>
      </w:pPr>
      <w:r>
        <w:continuationSeparator/>
      </w:r>
    </w:p>
    <w:p w14:paraId="0ED8D622" w14:textId="77777777" w:rsidR="00D94ABB" w:rsidRDefault="00D94ABB"/>
    <w:p w14:paraId="2F9B7E5D" w14:textId="77777777" w:rsidR="00D94ABB" w:rsidRDefault="00D94AB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F93CB" w14:textId="77777777" w:rsidR="00D94ABB" w:rsidRDefault="00D94ABB" w:rsidP="00DC1A1A">
      <w:pPr>
        <w:spacing w:after="0" w:line="240" w:lineRule="auto"/>
      </w:pPr>
      <w:r>
        <w:separator/>
      </w:r>
    </w:p>
    <w:p w14:paraId="2C05A625" w14:textId="77777777" w:rsidR="00D94ABB" w:rsidRDefault="00D94ABB"/>
    <w:p w14:paraId="6FC39349" w14:textId="77777777" w:rsidR="00D94ABB" w:rsidRDefault="00D94ABB" w:rsidP="00454290"/>
  </w:footnote>
  <w:footnote w:type="continuationSeparator" w:id="0">
    <w:p w14:paraId="4D1DD92B" w14:textId="77777777" w:rsidR="00D94ABB" w:rsidRDefault="00D94ABB" w:rsidP="00DC1A1A">
      <w:pPr>
        <w:spacing w:after="0" w:line="240" w:lineRule="auto"/>
      </w:pPr>
      <w:r>
        <w:continuationSeparator/>
      </w:r>
    </w:p>
    <w:p w14:paraId="0D21154D" w14:textId="77777777" w:rsidR="00D94ABB" w:rsidRDefault="00D94ABB"/>
    <w:p w14:paraId="493AD3CF" w14:textId="77777777" w:rsidR="00D94ABB" w:rsidRDefault="00D94AB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445C"/>
    <w:rsid w:val="004658B1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3FA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00D0"/>
    <w:rsid w:val="008F1E8A"/>
    <w:rsid w:val="00900564"/>
    <w:rsid w:val="00902F15"/>
    <w:rsid w:val="009053E1"/>
    <w:rsid w:val="00907F8A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37067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68B"/>
    <w:rsid w:val="00D9496C"/>
    <w:rsid w:val="00D94AB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5365D2"/>
    <w:rsid w:val="00562712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8759D"/>
    <w:rsid w:val="00AF6C82"/>
    <w:rsid w:val="00B60A47"/>
    <w:rsid w:val="00B83F17"/>
    <w:rsid w:val="00BE72BC"/>
    <w:rsid w:val="00CB5903"/>
    <w:rsid w:val="00D145E3"/>
    <w:rsid w:val="00D5334B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142</TotalTime>
  <Pages>2</Pages>
  <Words>347</Words>
  <Characters>1980</Characters>
  <Application>Microsoft Office Word</Application>
  <DocSecurity>0</DocSecurity>
  <Lines>16</Lines>
  <Paragraphs>4</Paragraphs>
  <ScaleCrop>false</ScaleCrop>
  <Company>Nome Progetto: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152</cp:revision>
  <cp:lastPrinted>2017-03-29T10:57:00Z</cp:lastPrinted>
  <dcterms:created xsi:type="dcterms:W3CDTF">2026-01-19T09:45:00Z</dcterms:created>
  <dcterms:modified xsi:type="dcterms:W3CDTF">2026-02-09T12:56:00Z</dcterms:modified>
</cp:coreProperties>
</file>