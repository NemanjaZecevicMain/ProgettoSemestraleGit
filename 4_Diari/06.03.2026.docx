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5A797BE2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CC60AE7" w:rsidR="005D6E86" w:rsidRPr="001D1B3C" w:rsidRDefault="002F3F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D86E03">
              <w:rPr>
                <w:rFonts w:ascii="Arial" w:hAnsi="Arial" w:cs="Arial"/>
              </w:rPr>
              <w:t>6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3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07153F77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2407ED8E" w14:textId="7CEEEC1A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BC345B">
        <w:trPr>
          <w:trHeight w:val="1059"/>
        </w:trPr>
        <w:tc>
          <w:tcPr>
            <w:tcW w:w="9628" w:type="dxa"/>
          </w:tcPr>
          <w:p w14:paraId="3443281C" w14:textId="77777777" w:rsidR="001367B9" w:rsidRPr="001367B9" w:rsidRDefault="001367B9" w:rsidP="001367B9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1367B9">
              <w:rPr>
                <w:rFonts w:ascii="Arial" w:eastAsiaTheme="minorHAnsi" w:hAnsi="Arial" w:cs="Arial"/>
                <w:b/>
                <w:bCs/>
                <w:sz w:val="22"/>
                <w:szCs w:val="22"/>
                <w:lang w:eastAsia="en-US"/>
              </w:rPr>
              <w:t>08:20 – 09:50</w:t>
            </w:r>
            <w:r w:rsidRPr="001367B9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br/>
              <w:t>Questa mattina ho aggiornato il sistema di controllo degli accessi alle pagine dell’applicazione. In particolare ho modificato il metodo di verifica, passando da un sistema basato sui ruoli utente a uno basato sui permessi, rendendo la gestione degli accessi più flessibile e precisa. Inoltre ho iniziato l’implementazione delle pagine dedicate alla gestione delle richieste di assenza degli studenti, preparando l’interfaccia per la visualizzazione e la gestione da parte dei responsabili.</w:t>
            </w:r>
          </w:p>
          <w:p w14:paraId="0F668EC5" w14:textId="55DDF28D" w:rsidR="001367B9" w:rsidRPr="001367B9" w:rsidRDefault="001367B9" w:rsidP="001367B9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1367B9">
              <w:rPr>
                <w:rFonts w:ascii="Arial" w:eastAsiaTheme="minorHAnsi" w:hAnsi="Arial" w:cs="Arial"/>
                <w:b/>
                <w:bCs/>
                <w:sz w:val="22"/>
                <w:szCs w:val="22"/>
                <w:lang w:eastAsia="en-US"/>
              </w:rPr>
              <w:t>10:05 – 11:35</w:t>
            </w:r>
            <w:r w:rsidRPr="001367B9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br/>
              <w:t>Successivamente ho</w:t>
            </w:r>
            <w:r w:rsidRPr="001367B9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quasi</w:t>
            </w:r>
            <w:r w:rsidRPr="001367B9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completato l’implementazione delle pagine di approvazione e visualizzazione delle richieste di assenza degli studenti, aggiungendo anche un sistema di filtri per facilitare la consultazione da parte di </w:t>
            </w:r>
            <w:proofErr w:type="spellStart"/>
            <w:r w:rsidRPr="001367B9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capolab</w:t>
            </w:r>
            <w:proofErr w:type="spellEnd"/>
            <w:r w:rsidRPr="001367B9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e direzione. Infine ho reso pienamente funzionante il sistema di richiesta di assenza da parte degli studenti, permettendo l’invio e la gestione delle richieste all’interno della piattaforma.</w:t>
            </w:r>
          </w:p>
          <w:p w14:paraId="3BDFF3E9" w14:textId="07932D72" w:rsidR="00D521C5" w:rsidRPr="00D521C5" w:rsidRDefault="00D521C5" w:rsidP="00770F56">
            <w:pPr>
              <w:rPr>
                <w:rFonts w:ascii="Arial" w:hAnsi="Arial" w:cs="Arial"/>
              </w:rPr>
            </w:pP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1071974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E496D42" w:rsidR="00632B06" w:rsidRPr="005C7053" w:rsidRDefault="00E81E49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Continuare con la documentazione del lavoro svolto.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 xml:space="preserve">Nomi </w:t>
          </w:r>
          <w:proofErr w:type="gramStart"/>
          <w:r w:rsidR="000B69E9">
            <w:rPr>
              <w:rStyle w:val="Testosegnaposto"/>
              <w:b/>
              <w:bCs/>
            </w:rPr>
            <w:t>AI</w:t>
          </w:r>
          <w:proofErr w:type="gramEnd"/>
          <w:r w:rsidR="000B69E9">
            <w:rPr>
              <w:rStyle w:val="Testosegnaposto"/>
              <w:b/>
              <w:bCs/>
            </w:rPr>
            <w:t xml:space="preserve">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8000102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0DC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0225EB2D" w14:textId="26753BCE" w:rsidR="00132EB5" w:rsidRPr="00460DC0" w:rsidRDefault="00460DC0" w:rsidP="00872C0D">
      <w:pPr>
        <w:pStyle w:val="Nessunaspaziatura"/>
        <w:rPr>
          <w:rFonts w:ascii="Arial" w:hAnsi="Arial" w:cs="Arial"/>
        </w:rPr>
      </w:pPr>
      <w:r w:rsidRPr="00460DC0">
        <w:rPr>
          <w:rFonts w:ascii="Arial" w:hAnsi="Arial" w:cs="Arial"/>
        </w:rPr>
        <w:t xml:space="preserve">Come faccio in </w:t>
      </w:r>
      <w:proofErr w:type="spellStart"/>
      <w:r w:rsidRPr="00460DC0">
        <w:rPr>
          <w:rFonts w:ascii="Arial" w:hAnsi="Arial" w:cs="Arial"/>
        </w:rPr>
        <w:t>Laravel</w:t>
      </w:r>
      <w:proofErr w:type="spellEnd"/>
      <w:r w:rsidRPr="00460DC0">
        <w:rPr>
          <w:rFonts w:ascii="Arial" w:hAnsi="Arial" w:cs="Arial"/>
        </w:rPr>
        <w:t xml:space="preserve"> a filtrare le richieste di assenza per stato nella query?</w:t>
      </w:r>
    </w:p>
    <w:p w14:paraId="3A1B5338" w14:textId="77777777" w:rsidR="00460DC0" w:rsidRPr="00872C0D" w:rsidRDefault="00460DC0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/>
    <w:p w14:paraId="3AA84B4C" w14:textId="12A41DB2" w:rsidR="00624F63" w:rsidRPr="00460DC0" w:rsidRDefault="00460DC0" w:rsidP="00872C0D">
      <w:pPr>
        <w:pStyle w:val="Nessunaspaziatura"/>
        <w:rPr>
          <w:rFonts w:ascii="Arial" w:hAnsi="Arial" w:cs="Arial"/>
        </w:rPr>
      </w:pPr>
      <w:r w:rsidRPr="00460DC0">
        <w:rPr>
          <w:rFonts w:ascii="Arial" w:hAnsi="Arial" w:cs="Arial"/>
        </w:rPr>
        <w:t xml:space="preserve">Puoi usare una </w:t>
      </w:r>
      <w:proofErr w:type="spellStart"/>
      <w:r w:rsidRPr="00460DC0">
        <w:rPr>
          <w:rFonts w:ascii="Arial" w:hAnsi="Arial" w:cs="Arial"/>
        </w:rPr>
        <w:t>where</w:t>
      </w:r>
      <w:proofErr w:type="spellEnd"/>
      <w:r w:rsidRPr="00460DC0">
        <w:rPr>
          <w:rFonts w:ascii="Arial" w:hAnsi="Arial" w:cs="Arial"/>
        </w:rPr>
        <w:t xml:space="preserve"> nella query </w:t>
      </w:r>
      <w:proofErr w:type="spellStart"/>
      <w:r w:rsidRPr="00460DC0">
        <w:rPr>
          <w:rFonts w:ascii="Arial" w:hAnsi="Arial" w:cs="Arial"/>
        </w:rPr>
        <w:t>Eloquent</w:t>
      </w:r>
      <w:proofErr w:type="spellEnd"/>
      <w:r w:rsidRPr="00460DC0">
        <w:rPr>
          <w:rFonts w:ascii="Arial" w:hAnsi="Arial" w:cs="Arial"/>
        </w:rPr>
        <w:t>, ad esempio filtrando per il campo status, così recuperi solo le richieste con quello stato specifico.</w:t>
      </w:r>
    </w:p>
    <w:p w14:paraId="35FAC35C" w14:textId="77777777" w:rsidR="00460DC0" w:rsidRDefault="00460DC0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29B8BFD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E3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5370208D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  <w:r w:rsidR="0096290E">
        <w:rPr>
          <w:rFonts w:ascii="Arial" w:hAnsi="Arial" w:cs="Arial"/>
        </w:rPr>
        <w:t xml:space="preserve"> ma più lentamente.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EE01F" w14:textId="77777777" w:rsidR="006A1815" w:rsidRDefault="006A1815" w:rsidP="00DC1A1A">
      <w:pPr>
        <w:spacing w:after="0" w:line="240" w:lineRule="auto"/>
      </w:pPr>
      <w:r>
        <w:separator/>
      </w:r>
    </w:p>
    <w:p w14:paraId="6BB8C65F" w14:textId="77777777" w:rsidR="006A1815" w:rsidRDefault="006A1815"/>
    <w:p w14:paraId="2A9F24CC" w14:textId="77777777" w:rsidR="006A1815" w:rsidRDefault="006A1815" w:rsidP="00454290"/>
  </w:endnote>
  <w:endnote w:type="continuationSeparator" w:id="0">
    <w:p w14:paraId="39248432" w14:textId="77777777" w:rsidR="006A1815" w:rsidRDefault="006A1815" w:rsidP="00DC1A1A">
      <w:pPr>
        <w:spacing w:after="0" w:line="240" w:lineRule="auto"/>
      </w:pPr>
      <w:r>
        <w:continuationSeparator/>
      </w:r>
    </w:p>
    <w:p w14:paraId="48F04928" w14:textId="77777777" w:rsidR="006A1815" w:rsidRDefault="006A1815"/>
    <w:p w14:paraId="453358F3" w14:textId="77777777" w:rsidR="006A1815" w:rsidRDefault="006A181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A2CBBB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E60F7B">
          <w:rPr>
            <w:rFonts w:ascii="Arial" w:hAnsi="Arial" w:cs="Arial"/>
          </w:rPr>
          <w:t xml:space="preserve"> </w:t>
        </w:r>
        <w:proofErr w:type="spellStart"/>
        <w:r w:rsidR="00E60F7B">
          <w:rPr>
            <w:rFonts w:ascii="Arial" w:hAnsi="Arial" w:cs="Arial"/>
          </w:rPr>
          <w:t>gestione_assenze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A627E" w14:textId="77777777" w:rsidR="006A1815" w:rsidRDefault="006A1815" w:rsidP="00DC1A1A">
      <w:pPr>
        <w:spacing w:after="0" w:line="240" w:lineRule="auto"/>
      </w:pPr>
      <w:r>
        <w:separator/>
      </w:r>
    </w:p>
    <w:p w14:paraId="7B2132B1" w14:textId="77777777" w:rsidR="006A1815" w:rsidRDefault="006A1815"/>
    <w:p w14:paraId="43A2B5F9" w14:textId="77777777" w:rsidR="006A1815" w:rsidRDefault="006A1815" w:rsidP="00454290"/>
  </w:footnote>
  <w:footnote w:type="continuationSeparator" w:id="0">
    <w:p w14:paraId="3433912E" w14:textId="77777777" w:rsidR="006A1815" w:rsidRDefault="006A1815" w:rsidP="00DC1A1A">
      <w:pPr>
        <w:spacing w:after="0" w:line="240" w:lineRule="auto"/>
      </w:pPr>
      <w:r>
        <w:continuationSeparator/>
      </w:r>
    </w:p>
    <w:p w14:paraId="395554EC" w14:textId="77777777" w:rsidR="006A1815" w:rsidRDefault="006A1815"/>
    <w:p w14:paraId="19A7B8F4" w14:textId="77777777" w:rsidR="006A1815" w:rsidRDefault="006A181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5B5148A2" w:rsidR="007C13BA" w:rsidRPr="00E60F7B" w:rsidRDefault="00E60F7B" w:rsidP="00454290">
    <w:pPr>
      <w:rPr>
        <w:rFonts w:ascii="Arial" w:hAnsi="Arial" w:cs="Arial"/>
        <w:shd w:val="clear" w:color="auto" w:fill="000000" w:themeFill="text1"/>
        <w:lang w:val="fr-CH"/>
      </w:rPr>
    </w:pPr>
    <w:proofErr w:type="spellStart"/>
    <w:r>
      <w:rPr>
        <w:rFonts w:ascii="Arial" w:hAnsi="Arial" w:cs="Arial"/>
        <w:lang w:val="fr-CH"/>
      </w:rPr>
      <w:t>Nemanja</w:t>
    </w:r>
    <w:proofErr w:type="spellEnd"/>
    <w:r>
      <w:rPr>
        <w:rFonts w:ascii="Arial" w:hAnsi="Arial" w:cs="Arial"/>
        <w:lang w:val="fr-CH"/>
      </w:rPr>
      <w:t xml:space="preserve"> </w:t>
    </w:r>
    <w:proofErr w:type="spellStart"/>
    <w:r>
      <w:rPr>
        <w:rFonts w:ascii="Arial" w:hAnsi="Arial" w:cs="Arial"/>
        <w:lang w:val="fr-CH"/>
      </w:rPr>
      <w:t>Zecevic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10A3D"/>
    <w:multiLevelType w:val="multilevel"/>
    <w:tmpl w:val="FE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2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  <w:num w:numId="23" w16cid:durableId="863977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1C9F"/>
    <w:rsid w:val="00005311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58B9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5FA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2EB5"/>
    <w:rsid w:val="001367B9"/>
    <w:rsid w:val="00137E61"/>
    <w:rsid w:val="00141355"/>
    <w:rsid w:val="0014533D"/>
    <w:rsid w:val="00146E46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13F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239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4F"/>
    <w:rsid w:val="002B72C2"/>
    <w:rsid w:val="002C3D87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3F8B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C7FC8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0DC0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2915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7503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07126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C0EB8"/>
    <w:rsid w:val="005C2E51"/>
    <w:rsid w:val="005C7053"/>
    <w:rsid w:val="005C7AFF"/>
    <w:rsid w:val="005D036B"/>
    <w:rsid w:val="005D1A69"/>
    <w:rsid w:val="005D3A96"/>
    <w:rsid w:val="005D3DC1"/>
    <w:rsid w:val="005D6E86"/>
    <w:rsid w:val="005E2FE4"/>
    <w:rsid w:val="005E5272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6750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1815"/>
    <w:rsid w:val="006A65E6"/>
    <w:rsid w:val="006A6D54"/>
    <w:rsid w:val="006A7B55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0860"/>
    <w:rsid w:val="00762EEA"/>
    <w:rsid w:val="00762FE4"/>
    <w:rsid w:val="00763FAD"/>
    <w:rsid w:val="00770140"/>
    <w:rsid w:val="0077055E"/>
    <w:rsid w:val="00770F56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065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6CE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3C8A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C2421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8F74C7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AFF"/>
    <w:rsid w:val="009602CE"/>
    <w:rsid w:val="0096290E"/>
    <w:rsid w:val="00962AE3"/>
    <w:rsid w:val="00964286"/>
    <w:rsid w:val="00965312"/>
    <w:rsid w:val="00965900"/>
    <w:rsid w:val="00970C2C"/>
    <w:rsid w:val="00977996"/>
    <w:rsid w:val="0098159E"/>
    <w:rsid w:val="00983769"/>
    <w:rsid w:val="00983947"/>
    <w:rsid w:val="00984012"/>
    <w:rsid w:val="00984BA3"/>
    <w:rsid w:val="00985AA6"/>
    <w:rsid w:val="009879E5"/>
    <w:rsid w:val="00993CB9"/>
    <w:rsid w:val="00993F81"/>
    <w:rsid w:val="009949AF"/>
    <w:rsid w:val="00995F77"/>
    <w:rsid w:val="0099608D"/>
    <w:rsid w:val="009A0DDA"/>
    <w:rsid w:val="009A23B0"/>
    <w:rsid w:val="009A3864"/>
    <w:rsid w:val="009A7B19"/>
    <w:rsid w:val="009B59BB"/>
    <w:rsid w:val="009C0ED4"/>
    <w:rsid w:val="009C404B"/>
    <w:rsid w:val="009C4E09"/>
    <w:rsid w:val="009C7364"/>
    <w:rsid w:val="009D1800"/>
    <w:rsid w:val="009E04C6"/>
    <w:rsid w:val="009E1293"/>
    <w:rsid w:val="009E5941"/>
    <w:rsid w:val="009E5A2A"/>
    <w:rsid w:val="009F377A"/>
    <w:rsid w:val="009F4741"/>
    <w:rsid w:val="009F7773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270EF"/>
    <w:rsid w:val="00A32D80"/>
    <w:rsid w:val="00A37067"/>
    <w:rsid w:val="00A37F1A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B07D82"/>
    <w:rsid w:val="00B07FDC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45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ECE"/>
    <w:rsid w:val="00BF467D"/>
    <w:rsid w:val="00BF55D9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194C"/>
    <w:rsid w:val="00C42267"/>
    <w:rsid w:val="00C4498F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5022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1C5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86E03"/>
    <w:rsid w:val="00D90ADD"/>
    <w:rsid w:val="00D92DFB"/>
    <w:rsid w:val="00D9468B"/>
    <w:rsid w:val="00D9496C"/>
    <w:rsid w:val="00D94ABB"/>
    <w:rsid w:val="00D9620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E7E33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0F7B"/>
    <w:rsid w:val="00E6708F"/>
    <w:rsid w:val="00E70184"/>
    <w:rsid w:val="00E714B0"/>
    <w:rsid w:val="00E73B6B"/>
    <w:rsid w:val="00E75469"/>
    <w:rsid w:val="00E766C7"/>
    <w:rsid w:val="00E76910"/>
    <w:rsid w:val="00E80F2D"/>
    <w:rsid w:val="00E81E49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71B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234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496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D9620B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60D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8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1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1C9F"/>
    <w:rsid w:val="0002380B"/>
    <w:rsid w:val="000A1F04"/>
    <w:rsid w:val="002F62F7"/>
    <w:rsid w:val="003B3A61"/>
    <w:rsid w:val="004C3542"/>
    <w:rsid w:val="005365D2"/>
    <w:rsid w:val="00562712"/>
    <w:rsid w:val="00590C70"/>
    <w:rsid w:val="005B4761"/>
    <w:rsid w:val="0063588A"/>
    <w:rsid w:val="006519E4"/>
    <w:rsid w:val="0065417E"/>
    <w:rsid w:val="00666750"/>
    <w:rsid w:val="006F441D"/>
    <w:rsid w:val="00792B63"/>
    <w:rsid w:val="007F0652"/>
    <w:rsid w:val="007F4515"/>
    <w:rsid w:val="007F4556"/>
    <w:rsid w:val="0080736A"/>
    <w:rsid w:val="00845344"/>
    <w:rsid w:val="00873C8A"/>
    <w:rsid w:val="008B135B"/>
    <w:rsid w:val="0094384A"/>
    <w:rsid w:val="0098759D"/>
    <w:rsid w:val="009919AD"/>
    <w:rsid w:val="00AF6C82"/>
    <w:rsid w:val="00B60A47"/>
    <w:rsid w:val="00B83F17"/>
    <w:rsid w:val="00BE72BC"/>
    <w:rsid w:val="00BE77D5"/>
    <w:rsid w:val="00CB5903"/>
    <w:rsid w:val="00D048C4"/>
    <w:rsid w:val="00D145E3"/>
    <w:rsid w:val="00D169FF"/>
    <w:rsid w:val="00D209F9"/>
    <w:rsid w:val="00D5334B"/>
    <w:rsid w:val="00D76D88"/>
    <w:rsid w:val="00DE2402"/>
    <w:rsid w:val="00DE4EBE"/>
    <w:rsid w:val="00EF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364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gestione_assenze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499</cp:revision>
  <cp:lastPrinted>2017-03-29T10:57:00Z</cp:lastPrinted>
  <dcterms:created xsi:type="dcterms:W3CDTF">2026-01-19T09:45:00Z</dcterms:created>
  <dcterms:modified xsi:type="dcterms:W3CDTF">2026-03-06T10:31:00Z</dcterms:modified>
</cp:coreProperties>
</file>