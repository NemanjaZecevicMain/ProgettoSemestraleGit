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E2AF32D" w:rsidR="005D6E86" w:rsidRPr="001D1B3C" w:rsidRDefault="000F0ADC"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1130681F" w:rsidR="005D6E86" w:rsidRPr="001D1B3C" w:rsidRDefault="006B4BFC" w:rsidP="00632B06">
            <w:pPr>
              <w:rPr>
                <w:rFonts w:ascii="Arial" w:hAnsi="Arial" w:cs="Arial"/>
              </w:rPr>
            </w:pPr>
            <w:r>
              <w:rPr>
                <w:rFonts w:ascii="Arial" w:hAnsi="Arial" w:cs="Arial"/>
              </w:rPr>
              <w:t>2</w:t>
            </w:r>
            <w:r w:rsidR="00D90ADD">
              <w:rPr>
                <w:rFonts w:ascii="Arial" w:hAnsi="Arial" w:cs="Arial"/>
              </w:rPr>
              <w:t>4</w:t>
            </w:r>
            <w:r w:rsidR="005D6E86" w:rsidRPr="001D1B3C">
              <w:rPr>
                <w:rFonts w:ascii="Arial" w:hAnsi="Arial" w:cs="Arial"/>
              </w:rPr>
              <w:t>.</w:t>
            </w:r>
            <w:r w:rsidR="000F0ADC">
              <w:rPr>
                <w:rFonts w:ascii="Arial" w:hAnsi="Arial" w:cs="Arial"/>
              </w:rPr>
              <w:t>0</w:t>
            </w:r>
            <w:r w:rsidR="00FA0A6A">
              <w:rPr>
                <w:rFonts w:ascii="Arial" w:hAnsi="Arial" w:cs="Arial"/>
              </w:rPr>
              <w:t>2</w:t>
            </w:r>
            <w:r w:rsidR="000F0ADC">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4D1CC197" w:rsidR="005D6E86" w:rsidRPr="001D1B3C" w:rsidRDefault="000F0ADC" w:rsidP="00632B06">
            <w:pPr>
              <w:rPr>
                <w:rFonts w:ascii="Arial" w:hAnsi="Arial" w:cs="Arial"/>
              </w:rPr>
            </w:pPr>
            <w:bookmarkStart w:id="0" w:name="OLE_LINK1"/>
            <w:bookmarkStart w:id="1" w:name="OLE_LINK2"/>
            <w:r>
              <w:rPr>
                <w:rFonts w:ascii="Arial" w:hAnsi="Arial" w:cs="Arial"/>
              </w:rPr>
              <w:t>08</w:t>
            </w:r>
            <w:r w:rsidR="005D6E86" w:rsidRPr="001D1B3C">
              <w:rPr>
                <w:rFonts w:ascii="Arial" w:hAnsi="Arial" w:cs="Arial"/>
              </w:rPr>
              <w:t>:</w:t>
            </w:r>
            <w:r>
              <w:rPr>
                <w:rFonts w:ascii="Arial" w:hAnsi="Arial" w:cs="Arial"/>
              </w:rPr>
              <w:t>20</w:t>
            </w:r>
            <w:r w:rsidR="005D6E86" w:rsidRPr="001D1B3C">
              <w:rPr>
                <w:rFonts w:ascii="Arial" w:hAnsi="Arial" w:cs="Arial"/>
              </w:rPr>
              <w:t xml:space="preserve"> –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25639635" w:rsidR="005D6E86" w:rsidRPr="001D1B3C" w:rsidRDefault="000F0ADC" w:rsidP="00632B06">
            <w:pPr>
              <w:rPr>
                <w:rFonts w:ascii="Arial" w:hAnsi="Arial" w:cs="Arial"/>
              </w:rPr>
            </w:pPr>
            <w:r>
              <w:rPr>
                <w:rFonts w:ascii="Arial" w:hAnsi="Arial" w:cs="Arial"/>
              </w:rPr>
              <w:t>12:</w:t>
            </w:r>
            <w:r w:rsidR="00A1771F">
              <w:rPr>
                <w:rFonts w:ascii="Arial" w:hAnsi="Arial" w:cs="Arial"/>
              </w:rPr>
              <w:t>3</w:t>
            </w:r>
            <w:r>
              <w:rPr>
                <w:rFonts w:ascii="Arial" w:hAnsi="Arial" w:cs="Arial"/>
              </w:rPr>
              <w:t>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770F56">
        <w:tc>
          <w:tcPr>
            <w:tcW w:w="9628"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770F56" w:rsidRPr="001D1B3C" w14:paraId="199D0E7C" w14:textId="77777777" w:rsidTr="00770F56">
        <w:tc>
          <w:tcPr>
            <w:tcW w:w="9628" w:type="dxa"/>
          </w:tcPr>
          <w:p w14:paraId="3BDFF3E9" w14:textId="0A656A60" w:rsidR="00770F56" w:rsidRPr="001D1B3C" w:rsidRDefault="00770F56" w:rsidP="00770F56">
            <w:pPr>
              <w:rPr>
                <w:rFonts w:ascii="Arial" w:hAnsi="Arial" w:cs="Arial"/>
              </w:rPr>
            </w:pPr>
            <w:r w:rsidRPr="00770F56">
              <w:rPr>
                <w:rFonts w:ascii="Arial" w:hAnsi="Arial" w:cs="Arial"/>
                <w:b/>
                <w:bCs/>
              </w:rPr>
              <w:t>08:20 – 09:50</w:t>
            </w:r>
            <w:r w:rsidRPr="00770F56">
              <w:rPr>
                <w:rFonts w:ascii="Arial" w:hAnsi="Arial" w:cs="Arial"/>
              </w:rPr>
              <w:br/>
              <w:t>Durante la prima parte della mattinata ho lavorato all’implementazione del sistema di caricamento dei certificati. Ho sviluppato la funzionalità che permette agli utenti di caricare il documento giustificativo, gestendo correttamente la validazione dei file, il salvataggio nel sistema e l’associazione del certificato all’assenza corrispondente nel database.</w:t>
            </w:r>
          </w:p>
        </w:tc>
      </w:tr>
      <w:tr w:rsidR="00770F56" w:rsidRPr="001D1B3C" w14:paraId="089F943D" w14:textId="77777777" w:rsidTr="00770F56">
        <w:tc>
          <w:tcPr>
            <w:tcW w:w="9628" w:type="dxa"/>
          </w:tcPr>
          <w:p w14:paraId="171E834B" w14:textId="3C2BFD17" w:rsidR="00770F56" w:rsidRPr="007A0532" w:rsidRDefault="00770F56" w:rsidP="00770F56">
            <w:pPr>
              <w:rPr>
                <w:rFonts w:ascii="Arial" w:hAnsi="Arial" w:cs="Arial"/>
              </w:rPr>
            </w:pPr>
            <w:r w:rsidRPr="00770F56">
              <w:rPr>
                <w:rFonts w:ascii="Arial" w:hAnsi="Arial" w:cs="Arial"/>
                <w:b/>
                <w:bCs/>
              </w:rPr>
              <w:t>10:05 – 11:35</w:t>
            </w:r>
            <w:r w:rsidRPr="00770F56">
              <w:rPr>
                <w:rFonts w:ascii="Arial" w:hAnsi="Arial" w:cs="Arial"/>
                <w:b/>
                <w:bCs/>
              </w:rPr>
              <w:br/>
            </w:r>
            <w:r w:rsidRPr="00770F56">
              <w:rPr>
                <w:rFonts w:ascii="Arial" w:hAnsi="Arial" w:cs="Arial"/>
              </w:rPr>
              <w:t>Successivamente mi sono occupato della revisione e sistemazione delle pagine di visualizzazione dei ritardi e delle assenze. Ho migliorato la struttura delle tabelle</w:t>
            </w:r>
            <w:r w:rsidR="005D3DC1">
              <w:rPr>
                <w:rFonts w:ascii="Arial" w:hAnsi="Arial" w:cs="Arial"/>
              </w:rPr>
              <w:t xml:space="preserve"> e</w:t>
            </w:r>
            <w:r w:rsidRPr="00770F56">
              <w:rPr>
                <w:rFonts w:ascii="Arial" w:hAnsi="Arial" w:cs="Arial"/>
              </w:rPr>
              <w:t xml:space="preserve"> reso più chiara la disposizione delle informazioni.</w:t>
            </w:r>
          </w:p>
        </w:tc>
      </w:tr>
      <w:tr w:rsidR="00770F56" w:rsidRPr="001D1B3C" w14:paraId="5B53F31B" w14:textId="77777777" w:rsidTr="00770F56">
        <w:tc>
          <w:tcPr>
            <w:tcW w:w="9628" w:type="dxa"/>
          </w:tcPr>
          <w:p w14:paraId="742C1CA6" w14:textId="17E0F454" w:rsidR="00770F56" w:rsidRPr="007A0532" w:rsidRDefault="00770F56" w:rsidP="00770F56">
            <w:pPr>
              <w:rPr>
                <w:rFonts w:ascii="Arial" w:hAnsi="Arial" w:cs="Arial"/>
              </w:rPr>
            </w:pPr>
            <w:r w:rsidRPr="00770F56">
              <w:rPr>
                <w:rFonts w:ascii="Arial" w:hAnsi="Arial" w:cs="Arial"/>
                <w:b/>
                <w:bCs/>
              </w:rPr>
              <w:t>12:30 – 14:00</w:t>
            </w:r>
            <w:r w:rsidRPr="00770F56">
              <w:rPr>
                <w:rFonts w:ascii="Arial" w:hAnsi="Arial" w:cs="Arial"/>
              </w:rPr>
              <w:br/>
              <w:t xml:space="preserve">Nel primo pomeriggio ho sviluppato la pagina dedicata alla segnalazione delle proprie assenze. Ho implementato il </w:t>
            </w:r>
            <w:proofErr w:type="spellStart"/>
            <w:r w:rsidRPr="00770F56">
              <w:rPr>
                <w:rFonts w:ascii="Arial" w:hAnsi="Arial" w:cs="Arial"/>
              </w:rPr>
              <w:t>form</w:t>
            </w:r>
            <w:proofErr w:type="spellEnd"/>
            <w:r w:rsidRPr="00770F56">
              <w:rPr>
                <w:rFonts w:ascii="Arial" w:hAnsi="Arial" w:cs="Arial"/>
              </w:rPr>
              <w:t xml:space="preserve"> di inserimento, la gestione dei dati inviati e il salvataggio nel database, garantendo la coerenza con la struttura già definita nello schema del progetto.</w:t>
            </w:r>
          </w:p>
        </w:tc>
      </w:tr>
      <w:tr w:rsidR="00770F56" w:rsidRPr="001D1B3C" w14:paraId="1726A020" w14:textId="77777777" w:rsidTr="00770F56">
        <w:tc>
          <w:tcPr>
            <w:tcW w:w="9628" w:type="dxa"/>
          </w:tcPr>
          <w:p w14:paraId="165D5F88" w14:textId="3EE02CFA" w:rsidR="00770F56" w:rsidRPr="00770F56" w:rsidRDefault="00770F56" w:rsidP="00770F56">
            <w:pPr>
              <w:pStyle w:val="NormaleWeb"/>
              <w:rPr>
                <w:rFonts w:ascii="Arial" w:eastAsiaTheme="minorHAnsi" w:hAnsi="Arial" w:cs="Arial"/>
                <w:sz w:val="22"/>
                <w:szCs w:val="22"/>
                <w:lang w:eastAsia="en-US"/>
              </w:rPr>
            </w:pPr>
            <w:r w:rsidRPr="00770F56">
              <w:rPr>
                <w:rFonts w:ascii="Arial" w:eastAsiaTheme="minorHAnsi" w:hAnsi="Arial" w:cs="Arial"/>
                <w:b/>
                <w:bCs/>
                <w:sz w:val="22"/>
                <w:szCs w:val="22"/>
                <w:lang w:eastAsia="en-US"/>
              </w:rPr>
              <w:t>14:15 – 15:45</w:t>
            </w:r>
            <w:r w:rsidRPr="00770F56">
              <w:rPr>
                <w:rFonts w:ascii="Arial" w:eastAsiaTheme="minorHAnsi" w:hAnsi="Arial" w:cs="Arial"/>
                <w:sz w:val="22"/>
                <w:szCs w:val="22"/>
                <w:lang w:eastAsia="en-US"/>
              </w:rPr>
              <w:br/>
              <w:t xml:space="preserve">Nell’ultima parte della giornata ho effettuato test funzionali sull’intero sistema di gestione assenze (caricamento certificati, visualizzazione e segnalazione), verificando il corretto flusso dei dati tra interfaccia e </w:t>
            </w:r>
            <w:proofErr w:type="spellStart"/>
            <w:r w:rsidRPr="00770F56">
              <w:rPr>
                <w:rFonts w:ascii="Arial" w:eastAsiaTheme="minorHAnsi" w:hAnsi="Arial" w:cs="Arial"/>
                <w:sz w:val="22"/>
                <w:szCs w:val="22"/>
                <w:lang w:eastAsia="en-US"/>
              </w:rPr>
              <w:t>backend</w:t>
            </w:r>
            <w:proofErr w:type="spellEnd"/>
            <w:r w:rsidRPr="00770F56">
              <w:rPr>
                <w:rFonts w:ascii="Arial" w:eastAsiaTheme="minorHAnsi" w:hAnsi="Arial" w:cs="Arial"/>
                <w:sz w:val="22"/>
                <w:szCs w:val="22"/>
                <w:lang w:eastAsia="en-US"/>
              </w:rPr>
              <w:t xml:space="preserve"> e correggendo piccoli errori riscontrati durante le prove.</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01E2DA7" w:rsidR="00632B06" w:rsidRPr="001D1B3C" w:rsidRDefault="00B70F9F" w:rsidP="00434F37">
            <w:pPr>
              <w:rPr>
                <w:rFonts w:ascii="Arial" w:hAnsi="Arial" w:cs="Arial"/>
              </w:rPr>
            </w:pPr>
            <w:r>
              <w:rPr>
                <w:rFonts w:ascii="Arial" w:hAnsi="Arial" w:cs="Arial"/>
              </w:rPr>
              <w:t>Nessun problema importante riscontrato.</w:t>
            </w: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759F0D76" w:rsidR="00632B06" w:rsidRPr="00651318" w:rsidRDefault="00651318" w:rsidP="00651318">
            <w:pPr>
              <w:rPr>
                <w:rFonts w:ascii="Arial" w:hAnsi="Arial" w:cs="Arial"/>
              </w:rPr>
            </w:pPr>
            <w:r>
              <w:rPr>
                <w:rFonts w:ascii="Arial" w:hAnsi="Arial" w:cs="Arial"/>
              </w:rPr>
              <w:t>In linea con la pianificazione.</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0270CBE3" w:rsidR="00632B06" w:rsidRPr="001D1B3C" w:rsidRDefault="003A5243" w:rsidP="00434F37">
            <w:pPr>
              <w:rPr>
                <w:rFonts w:ascii="Arial" w:hAnsi="Arial" w:cs="Arial"/>
              </w:rPr>
            </w:pPr>
            <w:r>
              <w:rPr>
                <w:rFonts w:ascii="Arial" w:hAnsi="Arial" w:cs="Arial"/>
              </w:rPr>
              <w:t>Continuerò con l’implementazione, cercando di implementare il sistema di firma delle assenze tramite token e firma digitale.</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1D212681"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1"/>
            <w14:checkedState w14:val="2612" w14:font="MS Gothic"/>
            <w14:uncheckedState w14:val="2610" w14:font="MS Gothic"/>
          </w14:checkbox>
        </w:sdtPr>
        <w:sdtContent>
          <w:r w:rsidR="005671A8">
            <w:rPr>
              <w:rFonts w:ascii="MS Gothic" w:eastAsia="MS Gothic" w:hAnsi="MS Gothic" w:cs="Segoe UI Symbol" w:hint="eastAsia"/>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77777777"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howingPlcHdr/>
        </w:sdtPr>
        <w:sdtContent>
          <w:r w:rsidR="000B69E9">
            <w:rPr>
              <w:rStyle w:val="Testosegnaposto"/>
              <w:b/>
              <w:bCs/>
            </w:rPr>
            <w:t xml:space="preserve">Nomi </w:t>
          </w:r>
          <w:proofErr w:type="gramStart"/>
          <w:r w:rsidR="000B69E9">
            <w:rPr>
              <w:rStyle w:val="Testosegnaposto"/>
              <w:b/>
              <w:bCs/>
            </w:rPr>
            <w:t>AI</w:t>
          </w:r>
          <w:proofErr w:type="gramEnd"/>
          <w:r w:rsidR="000B69E9">
            <w:rPr>
              <w:rStyle w:val="Testosegnaposto"/>
              <w:b/>
              <w:bCs/>
            </w:rPr>
            <w:t xml:space="preserve"> utilizzati</w:t>
          </w:r>
        </w:sdtContent>
      </w:sdt>
    </w:p>
    <w:p w14:paraId="61085D49" w14:textId="77777777" w:rsidR="00872C0D" w:rsidRPr="00872C0D" w:rsidRDefault="00872C0D" w:rsidP="00872C0D">
      <w:pPr>
        <w:pStyle w:val="Nessunaspaziatura"/>
        <w:rPr>
          <w:rFonts w:ascii="Arial" w:hAnsi="Arial" w:cs="Arial"/>
        </w:rPr>
      </w:pPr>
    </w:p>
    <w:p w14:paraId="18EFA86B" w14:textId="69A82DB7"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05D1A69">
            <w:rPr>
              <w:rFonts w:ascii="MS Gothic" w:eastAsia="MS Gothic" w:hAnsi="MS Gothic" w:cs="Segoe UI Symbol" w:hint="eastAsia"/>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5D1A69">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1"/>
            <w14:checkedState w14:val="2612" w14:font="MS Gothic"/>
            <w14:uncheckedState w14:val="2610" w14:font="MS Gothic"/>
          </w14:checkbox>
        </w:sdtPr>
        <w:sdtContent>
          <w:r w:rsidR="005D1A69">
            <w:rPr>
              <w:rFonts w:ascii="MS Gothic" w:eastAsia="MS Gothic" w:hAnsi="MS Gothic" w:cs="Segoe UI Symbol" w:hint="eastAsia"/>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00F346D6">
            <w:rPr>
              <w:rFonts w:ascii="MS Gothic" w:eastAsia="MS Gothic" w:hAnsi="MS Gothic" w:cs="Segoe UI Symbol" w:hint="eastAsia"/>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p w14:paraId="3B8617A2" w14:textId="0094BBF8" w:rsidR="00872C0D" w:rsidRDefault="00F67D11" w:rsidP="00872C0D">
      <w:pPr>
        <w:pStyle w:val="Nessunaspaziatura"/>
        <w:rPr>
          <w:rFonts w:ascii="Arial" w:hAnsi="Arial" w:cs="Arial"/>
        </w:rPr>
      </w:pPr>
      <w:r>
        <w:rPr>
          <w:rFonts w:ascii="Arial" w:hAnsi="Arial" w:cs="Arial"/>
        </w:rPr>
        <w:t xml:space="preserve">Ho chiesto diversi comandi </w:t>
      </w:r>
      <w:proofErr w:type="spellStart"/>
      <w:r w:rsidR="007E14DC">
        <w:rPr>
          <w:rFonts w:ascii="Arial" w:hAnsi="Arial" w:cs="Arial"/>
        </w:rPr>
        <w:t>L</w:t>
      </w:r>
      <w:r w:rsidR="00250239">
        <w:rPr>
          <w:rFonts w:ascii="Arial" w:hAnsi="Arial" w:cs="Arial"/>
        </w:rPr>
        <w:t>aravel</w:t>
      </w:r>
      <w:proofErr w:type="spellEnd"/>
      <w:r w:rsidR="00250239">
        <w:rPr>
          <w:rFonts w:ascii="Arial" w:hAnsi="Arial" w:cs="Arial"/>
        </w:rPr>
        <w:t xml:space="preserve"> per fare operazioni che non sapevo come fare.</w:t>
      </w: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3518D685" w:rsidR="00624F63" w:rsidRPr="00872C0D" w:rsidRDefault="00763FAD"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05FC4D1D"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0"/>
            <w14:checkedState w14:val="2612" w14:font="MS Gothic"/>
            <w14:uncheckedState w14:val="2610" w14:font="MS Gothic"/>
          </w14:checkbox>
        </w:sdtPr>
        <w:sdtContent>
          <w:r w:rsidR="006C7C06">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696AC7">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p w14:paraId="40D7DA88" w14:textId="48B29C90" w:rsidR="00624F63" w:rsidRPr="001D1B3C" w:rsidRDefault="00000000" w:rsidP="00624F63">
      <w:pPr>
        <w:pStyle w:val="Nessunaspaziatura"/>
        <w:spacing w:line="276" w:lineRule="auto"/>
        <w:rPr>
          <w:rFonts w:ascii="Arial" w:hAnsi="Arial" w:cs="Arial"/>
        </w:rPr>
      </w:pPr>
      <w:sdt>
        <w:sdtPr>
          <w:rPr>
            <w:rFonts w:ascii="Arial" w:hAnsi="Arial" w:cs="Arial"/>
          </w:rPr>
          <w:alias w:val="Proprio commento"/>
          <w:tag w:val="Proprio commento"/>
          <w:id w:val="-561331520"/>
          <w:placeholder>
            <w:docPart w:val="A99F6FF124534E1D97965DDBA679A1CB"/>
          </w:placeholder>
          <w15:color w:val="C0C0C0"/>
        </w:sdtPr>
        <w:sdtContent>
          <w:r w:rsidR="00F146EB">
            <w:rPr>
              <w:rFonts w:ascii="Arial" w:hAnsi="Arial" w:cs="Arial"/>
            </w:rPr>
            <w:t>L</w:t>
          </w:r>
        </w:sdtContent>
      </w:sdt>
      <w:r w:rsidR="00F146EB">
        <w:rPr>
          <w:rFonts w:ascii="Arial" w:hAnsi="Arial" w:cs="Arial"/>
        </w:rPr>
        <w:t>o stesso</w:t>
      </w:r>
    </w:p>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B349D" w14:textId="77777777" w:rsidR="00005311" w:rsidRDefault="00005311" w:rsidP="00DC1A1A">
      <w:pPr>
        <w:spacing w:after="0" w:line="240" w:lineRule="auto"/>
      </w:pPr>
      <w:r>
        <w:separator/>
      </w:r>
    </w:p>
    <w:p w14:paraId="793E4ED6" w14:textId="77777777" w:rsidR="00005311" w:rsidRDefault="00005311"/>
    <w:p w14:paraId="666365D8" w14:textId="77777777" w:rsidR="00005311" w:rsidRDefault="00005311" w:rsidP="00454290"/>
  </w:endnote>
  <w:endnote w:type="continuationSeparator" w:id="0">
    <w:p w14:paraId="557C1ED0" w14:textId="77777777" w:rsidR="00005311" w:rsidRDefault="00005311" w:rsidP="00DC1A1A">
      <w:pPr>
        <w:spacing w:after="0" w:line="240" w:lineRule="auto"/>
      </w:pPr>
      <w:r>
        <w:continuationSeparator/>
      </w:r>
    </w:p>
    <w:p w14:paraId="15B6F78B" w14:textId="77777777" w:rsidR="00005311" w:rsidRDefault="00005311"/>
    <w:p w14:paraId="27434B24" w14:textId="77777777" w:rsidR="00005311" w:rsidRDefault="00005311"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7777777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40E696" w14:textId="77777777" w:rsidR="00005311" w:rsidRDefault="00005311" w:rsidP="00DC1A1A">
      <w:pPr>
        <w:spacing w:after="0" w:line="240" w:lineRule="auto"/>
      </w:pPr>
      <w:r>
        <w:separator/>
      </w:r>
    </w:p>
    <w:p w14:paraId="10DAEEEC" w14:textId="77777777" w:rsidR="00005311" w:rsidRDefault="00005311"/>
    <w:p w14:paraId="3A0C92E6" w14:textId="77777777" w:rsidR="00005311" w:rsidRDefault="00005311" w:rsidP="00454290"/>
  </w:footnote>
  <w:footnote w:type="continuationSeparator" w:id="0">
    <w:p w14:paraId="4BB01B37" w14:textId="77777777" w:rsidR="00005311" w:rsidRDefault="00005311" w:rsidP="00DC1A1A">
      <w:pPr>
        <w:spacing w:after="0" w:line="240" w:lineRule="auto"/>
      </w:pPr>
      <w:r>
        <w:continuationSeparator/>
      </w:r>
    </w:p>
    <w:p w14:paraId="3E10EF49" w14:textId="77777777" w:rsidR="00005311" w:rsidRDefault="00005311"/>
    <w:p w14:paraId="2AB8A959" w14:textId="77777777" w:rsidR="00005311" w:rsidRDefault="00005311"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77777777" w:rsidR="007C13BA" w:rsidRPr="004C3844" w:rsidRDefault="00E6708F" w:rsidP="00454290">
    <w:pPr>
      <w:rPr>
        <w:rFonts w:ascii="Arial" w:hAnsi="Arial" w:cs="Arial"/>
        <w:shd w:val="clear" w:color="auto" w:fill="000000" w:themeFill="text1"/>
      </w:rPr>
    </w:pPr>
    <w:r w:rsidRPr="00E04DB2">
      <w:rPr>
        <w:rFonts w:ascii="Arial" w:hAnsi="Arial" w:cs="Arial"/>
      </w:rPr>
      <w:t xml:space="preserve">Nome e cognome </w:t>
    </w:r>
    <w:r w:rsidR="004A402D" w:rsidRPr="00E04DB2">
      <w:rPr>
        <w:rFonts w:ascii="Arial" w:hAnsi="Arial" w:cs="Arial"/>
      </w:rPr>
      <w:t>candidato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4"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9"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1"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2"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542E4146"/>
    <w:multiLevelType w:val="hybridMultilevel"/>
    <w:tmpl w:val="C74C22EE"/>
    <w:lvl w:ilvl="0" w:tplc="43544E36">
      <w:start w:val="2"/>
      <w:numFmt w:val="bullet"/>
      <w:lvlText w:val="-"/>
      <w:lvlJc w:val="left"/>
      <w:pPr>
        <w:ind w:left="720" w:hanging="360"/>
      </w:pPr>
      <w:rPr>
        <w:rFonts w:ascii="Arial" w:eastAsiaTheme="minorHAnsi" w:hAnsi="Arial" w:cs="Aria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3"/>
  </w:num>
  <w:num w:numId="3" w16cid:durableId="560798018">
    <w:abstractNumId w:val="17"/>
  </w:num>
  <w:num w:numId="4" w16cid:durableId="456266356">
    <w:abstractNumId w:val="5"/>
  </w:num>
  <w:num w:numId="5" w16cid:durableId="1952517828">
    <w:abstractNumId w:val="20"/>
  </w:num>
  <w:num w:numId="6" w16cid:durableId="482088381">
    <w:abstractNumId w:val="2"/>
  </w:num>
  <w:num w:numId="7" w16cid:durableId="1543905248">
    <w:abstractNumId w:val="18"/>
  </w:num>
  <w:num w:numId="8" w16cid:durableId="1594119998">
    <w:abstractNumId w:val="9"/>
  </w:num>
  <w:num w:numId="9" w16cid:durableId="849562418">
    <w:abstractNumId w:val="6"/>
  </w:num>
  <w:num w:numId="10" w16cid:durableId="1199708427">
    <w:abstractNumId w:val="8"/>
  </w:num>
  <w:num w:numId="11" w16cid:durableId="1046024604">
    <w:abstractNumId w:val="15"/>
  </w:num>
  <w:num w:numId="12" w16cid:durableId="1521582063">
    <w:abstractNumId w:val="1"/>
  </w:num>
  <w:num w:numId="13" w16cid:durableId="1400208319">
    <w:abstractNumId w:val="4"/>
  </w:num>
  <w:num w:numId="14" w16cid:durableId="1121418896">
    <w:abstractNumId w:val="11"/>
  </w:num>
  <w:num w:numId="15" w16cid:durableId="198932241">
    <w:abstractNumId w:val="7"/>
  </w:num>
  <w:num w:numId="16" w16cid:durableId="419378984">
    <w:abstractNumId w:val="12"/>
  </w:num>
  <w:num w:numId="17" w16cid:durableId="1159079366">
    <w:abstractNumId w:val="21"/>
  </w:num>
  <w:num w:numId="18" w16cid:durableId="495001252">
    <w:abstractNumId w:val="10"/>
  </w:num>
  <w:num w:numId="19" w16cid:durableId="289753360">
    <w:abstractNumId w:val="19"/>
  </w:num>
  <w:num w:numId="20" w16cid:durableId="657273719">
    <w:abstractNumId w:val="3"/>
  </w:num>
  <w:num w:numId="21" w16cid:durableId="1527209842">
    <w:abstractNumId w:val="0"/>
  </w:num>
  <w:num w:numId="22" w16cid:durableId="21225288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5311"/>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4F7A"/>
    <w:rsid w:val="000972F0"/>
    <w:rsid w:val="000A0B86"/>
    <w:rsid w:val="000A1F04"/>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D638C"/>
    <w:rsid w:val="000E0ED6"/>
    <w:rsid w:val="000E29DB"/>
    <w:rsid w:val="000E38F6"/>
    <w:rsid w:val="000E5DF6"/>
    <w:rsid w:val="000E6E4C"/>
    <w:rsid w:val="000F08DA"/>
    <w:rsid w:val="000F0ADC"/>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049"/>
    <w:rsid w:val="00165E80"/>
    <w:rsid w:val="0017333F"/>
    <w:rsid w:val="0017495C"/>
    <w:rsid w:val="00182BD5"/>
    <w:rsid w:val="00183D28"/>
    <w:rsid w:val="00187BB9"/>
    <w:rsid w:val="00191055"/>
    <w:rsid w:val="00191AC6"/>
    <w:rsid w:val="00191D01"/>
    <w:rsid w:val="001938A9"/>
    <w:rsid w:val="001A744E"/>
    <w:rsid w:val="001B0286"/>
    <w:rsid w:val="001B18DF"/>
    <w:rsid w:val="001B2615"/>
    <w:rsid w:val="001B291E"/>
    <w:rsid w:val="001B2E68"/>
    <w:rsid w:val="001B55EB"/>
    <w:rsid w:val="001C0C47"/>
    <w:rsid w:val="001C2A11"/>
    <w:rsid w:val="001C3C91"/>
    <w:rsid w:val="001C3D44"/>
    <w:rsid w:val="001D0668"/>
    <w:rsid w:val="001D1673"/>
    <w:rsid w:val="001D1A1F"/>
    <w:rsid w:val="001D1B3C"/>
    <w:rsid w:val="001D2729"/>
    <w:rsid w:val="001E288D"/>
    <w:rsid w:val="001E37BA"/>
    <w:rsid w:val="001E54E9"/>
    <w:rsid w:val="001E5EBB"/>
    <w:rsid w:val="001E674C"/>
    <w:rsid w:val="001F0C55"/>
    <w:rsid w:val="001F1928"/>
    <w:rsid w:val="001F2D9A"/>
    <w:rsid w:val="001F3894"/>
    <w:rsid w:val="001F55E5"/>
    <w:rsid w:val="001F769A"/>
    <w:rsid w:val="002065C1"/>
    <w:rsid w:val="00207F1A"/>
    <w:rsid w:val="00213F66"/>
    <w:rsid w:val="00214FB7"/>
    <w:rsid w:val="0022098C"/>
    <w:rsid w:val="00222C1C"/>
    <w:rsid w:val="0023131E"/>
    <w:rsid w:val="00233151"/>
    <w:rsid w:val="002332D8"/>
    <w:rsid w:val="00234D8D"/>
    <w:rsid w:val="002351CD"/>
    <w:rsid w:val="00237509"/>
    <w:rsid w:val="00245760"/>
    <w:rsid w:val="00245E6B"/>
    <w:rsid w:val="00250239"/>
    <w:rsid w:val="00250585"/>
    <w:rsid w:val="00254347"/>
    <w:rsid w:val="00254A22"/>
    <w:rsid w:val="0025788A"/>
    <w:rsid w:val="00257CD9"/>
    <w:rsid w:val="002600D9"/>
    <w:rsid w:val="002618F4"/>
    <w:rsid w:val="002638A5"/>
    <w:rsid w:val="00263FD3"/>
    <w:rsid w:val="00267B58"/>
    <w:rsid w:val="00270377"/>
    <w:rsid w:val="00273BBF"/>
    <w:rsid w:val="002746DB"/>
    <w:rsid w:val="00280B36"/>
    <w:rsid w:val="002810EF"/>
    <w:rsid w:val="00282ACD"/>
    <w:rsid w:val="00282C97"/>
    <w:rsid w:val="00283178"/>
    <w:rsid w:val="00287CCC"/>
    <w:rsid w:val="0029264B"/>
    <w:rsid w:val="00295201"/>
    <w:rsid w:val="002A0284"/>
    <w:rsid w:val="002A0676"/>
    <w:rsid w:val="002A2BF5"/>
    <w:rsid w:val="002B1451"/>
    <w:rsid w:val="002B2877"/>
    <w:rsid w:val="002B2B17"/>
    <w:rsid w:val="002B617C"/>
    <w:rsid w:val="002B72C2"/>
    <w:rsid w:val="002C3D87"/>
    <w:rsid w:val="002C699E"/>
    <w:rsid w:val="002C6BB9"/>
    <w:rsid w:val="002C7B34"/>
    <w:rsid w:val="002D1431"/>
    <w:rsid w:val="002D169D"/>
    <w:rsid w:val="002D5818"/>
    <w:rsid w:val="002D7737"/>
    <w:rsid w:val="002E03F5"/>
    <w:rsid w:val="002F2B15"/>
    <w:rsid w:val="002F5981"/>
    <w:rsid w:val="00301624"/>
    <w:rsid w:val="003016F3"/>
    <w:rsid w:val="00301A0D"/>
    <w:rsid w:val="00302C3F"/>
    <w:rsid w:val="00304D69"/>
    <w:rsid w:val="00310225"/>
    <w:rsid w:val="00310B01"/>
    <w:rsid w:val="00316E9D"/>
    <w:rsid w:val="003202FC"/>
    <w:rsid w:val="00322B74"/>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3A3"/>
    <w:rsid w:val="003535D3"/>
    <w:rsid w:val="00353C04"/>
    <w:rsid w:val="00354B2C"/>
    <w:rsid w:val="003576C0"/>
    <w:rsid w:val="003649C9"/>
    <w:rsid w:val="00373821"/>
    <w:rsid w:val="00381B70"/>
    <w:rsid w:val="0038466C"/>
    <w:rsid w:val="0039111E"/>
    <w:rsid w:val="00391522"/>
    <w:rsid w:val="00392D98"/>
    <w:rsid w:val="00393FE0"/>
    <w:rsid w:val="0039441A"/>
    <w:rsid w:val="003968C5"/>
    <w:rsid w:val="003A5243"/>
    <w:rsid w:val="003A6246"/>
    <w:rsid w:val="003A692B"/>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D2DA4"/>
    <w:rsid w:val="003E187E"/>
    <w:rsid w:val="003E3893"/>
    <w:rsid w:val="003E525A"/>
    <w:rsid w:val="003E6E01"/>
    <w:rsid w:val="003F0CE4"/>
    <w:rsid w:val="003F388D"/>
    <w:rsid w:val="00401AA9"/>
    <w:rsid w:val="00401B88"/>
    <w:rsid w:val="00402BC9"/>
    <w:rsid w:val="0040345D"/>
    <w:rsid w:val="00405EA6"/>
    <w:rsid w:val="0041061F"/>
    <w:rsid w:val="00410B71"/>
    <w:rsid w:val="00412A6B"/>
    <w:rsid w:val="00415D9F"/>
    <w:rsid w:val="0041641D"/>
    <w:rsid w:val="00416DED"/>
    <w:rsid w:val="00425EF1"/>
    <w:rsid w:val="00426D79"/>
    <w:rsid w:val="0043247E"/>
    <w:rsid w:val="00451327"/>
    <w:rsid w:val="004535D0"/>
    <w:rsid w:val="0045409B"/>
    <w:rsid w:val="00454290"/>
    <w:rsid w:val="00455C85"/>
    <w:rsid w:val="00456321"/>
    <w:rsid w:val="00462104"/>
    <w:rsid w:val="00462130"/>
    <w:rsid w:val="0046445C"/>
    <w:rsid w:val="004658B1"/>
    <w:rsid w:val="004661A9"/>
    <w:rsid w:val="004670BF"/>
    <w:rsid w:val="004703D3"/>
    <w:rsid w:val="004726E1"/>
    <w:rsid w:val="004761EF"/>
    <w:rsid w:val="00477157"/>
    <w:rsid w:val="00484EBD"/>
    <w:rsid w:val="00487EAB"/>
    <w:rsid w:val="004904FD"/>
    <w:rsid w:val="0049228C"/>
    <w:rsid w:val="00494801"/>
    <w:rsid w:val="00494D0D"/>
    <w:rsid w:val="00496D55"/>
    <w:rsid w:val="004A04D7"/>
    <w:rsid w:val="004A0D31"/>
    <w:rsid w:val="004A2C5D"/>
    <w:rsid w:val="004A3FDB"/>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11ED"/>
    <w:rsid w:val="00501C05"/>
    <w:rsid w:val="00501F64"/>
    <w:rsid w:val="0050275F"/>
    <w:rsid w:val="00503DDB"/>
    <w:rsid w:val="005121DC"/>
    <w:rsid w:val="0051449B"/>
    <w:rsid w:val="00514749"/>
    <w:rsid w:val="0051489F"/>
    <w:rsid w:val="0051573E"/>
    <w:rsid w:val="00516A63"/>
    <w:rsid w:val="0052023C"/>
    <w:rsid w:val="0052140E"/>
    <w:rsid w:val="00521D5A"/>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712"/>
    <w:rsid w:val="00562D8A"/>
    <w:rsid w:val="0056429F"/>
    <w:rsid w:val="005661FF"/>
    <w:rsid w:val="0056633C"/>
    <w:rsid w:val="005671A8"/>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A7931"/>
    <w:rsid w:val="005B35F0"/>
    <w:rsid w:val="005C0EB8"/>
    <w:rsid w:val="005C2E51"/>
    <w:rsid w:val="005C7AFF"/>
    <w:rsid w:val="005D036B"/>
    <w:rsid w:val="005D1A69"/>
    <w:rsid w:val="005D3A96"/>
    <w:rsid w:val="005D3DC1"/>
    <w:rsid w:val="005D6E86"/>
    <w:rsid w:val="005E2FE4"/>
    <w:rsid w:val="005E5B4B"/>
    <w:rsid w:val="005E7AD9"/>
    <w:rsid w:val="005F23C0"/>
    <w:rsid w:val="005F3214"/>
    <w:rsid w:val="005F325E"/>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318"/>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96AC7"/>
    <w:rsid w:val="006A65E6"/>
    <w:rsid w:val="006A6D54"/>
    <w:rsid w:val="006B4295"/>
    <w:rsid w:val="006B4BFC"/>
    <w:rsid w:val="006B55DB"/>
    <w:rsid w:val="006B7E6B"/>
    <w:rsid w:val="006C21CD"/>
    <w:rsid w:val="006C2CE2"/>
    <w:rsid w:val="006C3133"/>
    <w:rsid w:val="006C630B"/>
    <w:rsid w:val="006C73DC"/>
    <w:rsid w:val="006C7C06"/>
    <w:rsid w:val="006E26E1"/>
    <w:rsid w:val="006E7481"/>
    <w:rsid w:val="006E75AE"/>
    <w:rsid w:val="006F195F"/>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455A9"/>
    <w:rsid w:val="007527EE"/>
    <w:rsid w:val="00762FE4"/>
    <w:rsid w:val="00763FAD"/>
    <w:rsid w:val="00770140"/>
    <w:rsid w:val="0077055E"/>
    <w:rsid w:val="00770F56"/>
    <w:rsid w:val="007736B0"/>
    <w:rsid w:val="00773C82"/>
    <w:rsid w:val="00773D87"/>
    <w:rsid w:val="007756F8"/>
    <w:rsid w:val="00781CA8"/>
    <w:rsid w:val="007824E6"/>
    <w:rsid w:val="00783B0F"/>
    <w:rsid w:val="00785731"/>
    <w:rsid w:val="00785F34"/>
    <w:rsid w:val="007941FC"/>
    <w:rsid w:val="00796F46"/>
    <w:rsid w:val="00797A0A"/>
    <w:rsid w:val="007A0532"/>
    <w:rsid w:val="007A06FF"/>
    <w:rsid w:val="007A3284"/>
    <w:rsid w:val="007A3C1F"/>
    <w:rsid w:val="007B2F2B"/>
    <w:rsid w:val="007B359E"/>
    <w:rsid w:val="007B5693"/>
    <w:rsid w:val="007B644D"/>
    <w:rsid w:val="007B6BEB"/>
    <w:rsid w:val="007C13BA"/>
    <w:rsid w:val="007C260E"/>
    <w:rsid w:val="007C5334"/>
    <w:rsid w:val="007C643C"/>
    <w:rsid w:val="007C6BBD"/>
    <w:rsid w:val="007D0F42"/>
    <w:rsid w:val="007D1472"/>
    <w:rsid w:val="007D494D"/>
    <w:rsid w:val="007D4BF3"/>
    <w:rsid w:val="007D4E23"/>
    <w:rsid w:val="007D6E92"/>
    <w:rsid w:val="007E09F7"/>
    <w:rsid w:val="007E14DC"/>
    <w:rsid w:val="007E18A0"/>
    <w:rsid w:val="007E222B"/>
    <w:rsid w:val="007E43A2"/>
    <w:rsid w:val="007E4D24"/>
    <w:rsid w:val="007E5F20"/>
    <w:rsid w:val="007E767D"/>
    <w:rsid w:val="007E7CD2"/>
    <w:rsid w:val="007F1C2F"/>
    <w:rsid w:val="007F37B6"/>
    <w:rsid w:val="007F4515"/>
    <w:rsid w:val="007F4556"/>
    <w:rsid w:val="007F7B75"/>
    <w:rsid w:val="00800995"/>
    <w:rsid w:val="008021E1"/>
    <w:rsid w:val="00804DBB"/>
    <w:rsid w:val="00804EA5"/>
    <w:rsid w:val="00806A15"/>
    <w:rsid w:val="00806B01"/>
    <w:rsid w:val="00806DCA"/>
    <w:rsid w:val="008128A4"/>
    <w:rsid w:val="00812BB5"/>
    <w:rsid w:val="00815C72"/>
    <w:rsid w:val="00820F19"/>
    <w:rsid w:val="00820FE7"/>
    <w:rsid w:val="008236E0"/>
    <w:rsid w:val="00824D84"/>
    <w:rsid w:val="0082761A"/>
    <w:rsid w:val="0083012F"/>
    <w:rsid w:val="00832FE1"/>
    <w:rsid w:val="008346ED"/>
    <w:rsid w:val="00834E1C"/>
    <w:rsid w:val="00835EEB"/>
    <w:rsid w:val="008402F7"/>
    <w:rsid w:val="0084067F"/>
    <w:rsid w:val="00844375"/>
    <w:rsid w:val="00845344"/>
    <w:rsid w:val="00846AB9"/>
    <w:rsid w:val="00846E80"/>
    <w:rsid w:val="00851852"/>
    <w:rsid w:val="008547D3"/>
    <w:rsid w:val="0085616B"/>
    <w:rsid w:val="00856653"/>
    <w:rsid w:val="0086204F"/>
    <w:rsid w:val="00863B3A"/>
    <w:rsid w:val="00865D71"/>
    <w:rsid w:val="00871F0B"/>
    <w:rsid w:val="008728B6"/>
    <w:rsid w:val="00872C0D"/>
    <w:rsid w:val="008777B1"/>
    <w:rsid w:val="0088519E"/>
    <w:rsid w:val="00886EC4"/>
    <w:rsid w:val="00886F2C"/>
    <w:rsid w:val="00887C13"/>
    <w:rsid w:val="008920DA"/>
    <w:rsid w:val="008948C0"/>
    <w:rsid w:val="008A7BBB"/>
    <w:rsid w:val="008B135B"/>
    <w:rsid w:val="008B2B2F"/>
    <w:rsid w:val="008B799C"/>
    <w:rsid w:val="008C0989"/>
    <w:rsid w:val="008D0900"/>
    <w:rsid w:val="008D1E14"/>
    <w:rsid w:val="008D4925"/>
    <w:rsid w:val="008D7356"/>
    <w:rsid w:val="008E10C1"/>
    <w:rsid w:val="008E2316"/>
    <w:rsid w:val="008E3746"/>
    <w:rsid w:val="008F00D0"/>
    <w:rsid w:val="008F1E8A"/>
    <w:rsid w:val="00900564"/>
    <w:rsid w:val="00902F15"/>
    <w:rsid w:val="009053E1"/>
    <w:rsid w:val="00907F8A"/>
    <w:rsid w:val="00911316"/>
    <w:rsid w:val="0091479E"/>
    <w:rsid w:val="00917C9E"/>
    <w:rsid w:val="009200CB"/>
    <w:rsid w:val="009219EA"/>
    <w:rsid w:val="009244BB"/>
    <w:rsid w:val="009271EF"/>
    <w:rsid w:val="00931690"/>
    <w:rsid w:val="00931A1C"/>
    <w:rsid w:val="0093228C"/>
    <w:rsid w:val="00937F82"/>
    <w:rsid w:val="00940B5A"/>
    <w:rsid w:val="009421A6"/>
    <w:rsid w:val="0094384A"/>
    <w:rsid w:val="00945AFF"/>
    <w:rsid w:val="009602CE"/>
    <w:rsid w:val="00962AE3"/>
    <w:rsid w:val="00964286"/>
    <w:rsid w:val="00965312"/>
    <w:rsid w:val="00965900"/>
    <w:rsid w:val="00970C2C"/>
    <w:rsid w:val="0098159E"/>
    <w:rsid w:val="00983769"/>
    <w:rsid w:val="00983947"/>
    <w:rsid w:val="00984012"/>
    <w:rsid w:val="00984BA3"/>
    <w:rsid w:val="009879E5"/>
    <w:rsid w:val="00993CB9"/>
    <w:rsid w:val="00993F81"/>
    <w:rsid w:val="009949AF"/>
    <w:rsid w:val="00995F77"/>
    <w:rsid w:val="0099608D"/>
    <w:rsid w:val="009A0DDA"/>
    <w:rsid w:val="009A23B0"/>
    <w:rsid w:val="009A3864"/>
    <w:rsid w:val="009A7B19"/>
    <w:rsid w:val="009B59BB"/>
    <w:rsid w:val="009C0ED4"/>
    <w:rsid w:val="009C404B"/>
    <w:rsid w:val="009C4E09"/>
    <w:rsid w:val="009C7364"/>
    <w:rsid w:val="009D1800"/>
    <w:rsid w:val="009E04C6"/>
    <w:rsid w:val="009E1293"/>
    <w:rsid w:val="009E5941"/>
    <w:rsid w:val="009E5A2A"/>
    <w:rsid w:val="009F377A"/>
    <w:rsid w:val="009F4741"/>
    <w:rsid w:val="009F7773"/>
    <w:rsid w:val="00A013CA"/>
    <w:rsid w:val="00A01828"/>
    <w:rsid w:val="00A02EDE"/>
    <w:rsid w:val="00A040AD"/>
    <w:rsid w:val="00A04CD0"/>
    <w:rsid w:val="00A050EE"/>
    <w:rsid w:val="00A058AF"/>
    <w:rsid w:val="00A1076D"/>
    <w:rsid w:val="00A11691"/>
    <w:rsid w:val="00A116F2"/>
    <w:rsid w:val="00A15C30"/>
    <w:rsid w:val="00A15D55"/>
    <w:rsid w:val="00A1771F"/>
    <w:rsid w:val="00A21461"/>
    <w:rsid w:val="00A214FC"/>
    <w:rsid w:val="00A23CA5"/>
    <w:rsid w:val="00A2515B"/>
    <w:rsid w:val="00A252F8"/>
    <w:rsid w:val="00A26C5B"/>
    <w:rsid w:val="00A32D80"/>
    <w:rsid w:val="00A37067"/>
    <w:rsid w:val="00A43907"/>
    <w:rsid w:val="00A44974"/>
    <w:rsid w:val="00A46ABB"/>
    <w:rsid w:val="00A474AD"/>
    <w:rsid w:val="00A475CE"/>
    <w:rsid w:val="00A53A38"/>
    <w:rsid w:val="00A56E6A"/>
    <w:rsid w:val="00A57414"/>
    <w:rsid w:val="00A601F0"/>
    <w:rsid w:val="00A67F0D"/>
    <w:rsid w:val="00A711A9"/>
    <w:rsid w:val="00A75A45"/>
    <w:rsid w:val="00A80391"/>
    <w:rsid w:val="00A8090B"/>
    <w:rsid w:val="00A8499D"/>
    <w:rsid w:val="00A86156"/>
    <w:rsid w:val="00A90886"/>
    <w:rsid w:val="00A94D33"/>
    <w:rsid w:val="00AA028A"/>
    <w:rsid w:val="00AA03D5"/>
    <w:rsid w:val="00AA0E27"/>
    <w:rsid w:val="00AA2F38"/>
    <w:rsid w:val="00AA3D60"/>
    <w:rsid w:val="00AA4BAF"/>
    <w:rsid w:val="00AA7B22"/>
    <w:rsid w:val="00AB2470"/>
    <w:rsid w:val="00AB346D"/>
    <w:rsid w:val="00AB470B"/>
    <w:rsid w:val="00AB580C"/>
    <w:rsid w:val="00AB78BC"/>
    <w:rsid w:val="00AC5570"/>
    <w:rsid w:val="00AC60A6"/>
    <w:rsid w:val="00AC769C"/>
    <w:rsid w:val="00AD01D6"/>
    <w:rsid w:val="00AD4D08"/>
    <w:rsid w:val="00AD565C"/>
    <w:rsid w:val="00AD7BB7"/>
    <w:rsid w:val="00AE238A"/>
    <w:rsid w:val="00AE7CEE"/>
    <w:rsid w:val="00AF1A24"/>
    <w:rsid w:val="00AF6F6B"/>
    <w:rsid w:val="00B07D82"/>
    <w:rsid w:val="00B10338"/>
    <w:rsid w:val="00B103CB"/>
    <w:rsid w:val="00B12026"/>
    <w:rsid w:val="00B138A7"/>
    <w:rsid w:val="00B165ED"/>
    <w:rsid w:val="00B16E6E"/>
    <w:rsid w:val="00B20119"/>
    <w:rsid w:val="00B21574"/>
    <w:rsid w:val="00B22351"/>
    <w:rsid w:val="00B23CC7"/>
    <w:rsid w:val="00B270FB"/>
    <w:rsid w:val="00B27B88"/>
    <w:rsid w:val="00B27F20"/>
    <w:rsid w:val="00B3052B"/>
    <w:rsid w:val="00B30BD4"/>
    <w:rsid w:val="00B31D46"/>
    <w:rsid w:val="00B36670"/>
    <w:rsid w:val="00B37488"/>
    <w:rsid w:val="00B43AD7"/>
    <w:rsid w:val="00B43FFC"/>
    <w:rsid w:val="00B45495"/>
    <w:rsid w:val="00B45C3E"/>
    <w:rsid w:val="00B470FA"/>
    <w:rsid w:val="00B47E3C"/>
    <w:rsid w:val="00B512C1"/>
    <w:rsid w:val="00B528A0"/>
    <w:rsid w:val="00B53078"/>
    <w:rsid w:val="00B54790"/>
    <w:rsid w:val="00B5598F"/>
    <w:rsid w:val="00B60A47"/>
    <w:rsid w:val="00B630A8"/>
    <w:rsid w:val="00B65E17"/>
    <w:rsid w:val="00B6615D"/>
    <w:rsid w:val="00B67CA2"/>
    <w:rsid w:val="00B70F9F"/>
    <w:rsid w:val="00B741E5"/>
    <w:rsid w:val="00B74878"/>
    <w:rsid w:val="00B77126"/>
    <w:rsid w:val="00B800C0"/>
    <w:rsid w:val="00B83F17"/>
    <w:rsid w:val="00B871F3"/>
    <w:rsid w:val="00B90757"/>
    <w:rsid w:val="00B93008"/>
    <w:rsid w:val="00B94093"/>
    <w:rsid w:val="00B96778"/>
    <w:rsid w:val="00B97CEE"/>
    <w:rsid w:val="00BA0189"/>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55D9"/>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871FB"/>
    <w:rsid w:val="00C921DC"/>
    <w:rsid w:val="00C925FB"/>
    <w:rsid w:val="00C928C0"/>
    <w:rsid w:val="00CA1574"/>
    <w:rsid w:val="00CA3BF6"/>
    <w:rsid w:val="00CA3E23"/>
    <w:rsid w:val="00CA723F"/>
    <w:rsid w:val="00CA7B06"/>
    <w:rsid w:val="00CB1736"/>
    <w:rsid w:val="00CB4465"/>
    <w:rsid w:val="00CB4691"/>
    <w:rsid w:val="00CB6372"/>
    <w:rsid w:val="00CB681D"/>
    <w:rsid w:val="00CB7A0C"/>
    <w:rsid w:val="00CC0ECA"/>
    <w:rsid w:val="00CC1872"/>
    <w:rsid w:val="00CC4568"/>
    <w:rsid w:val="00CC5610"/>
    <w:rsid w:val="00CC7452"/>
    <w:rsid w:val="00CC7E95"/>
    <w:rsid w:val="00CD083C"/>
    <w:rsid w:val="00CD127A"/>
    <w:rsid w:val="00CE4B64"/>
    <w:rsid w:val="00CE4ED9"/>
    <w:rsid w:val="00CE77EC"/>
    <w:rsid w:val="00CF088D"/>
    <w:rsid w:val="00CF2F8F"/>
    <w:rsid w:val="00CF6314"/>
    <w:rsid w:val="00D01737"/>
    <w:rsid w:val="00D048C4"/>
    <w:rsid w:val="00D11257"/>
    <w:rsid w:val="00D11DD1"/>
    <w:rsid w:val="00D138B0"/>
    <w:rsid w:val="00D146F4"/>
    <w:rsid w:val="00D169FF"/>
    <w:rsid w:val="00D209F9"/>
    <w:rsid w:val="00D2185A"/>
    <w:rsid w:val="00D22CD7"/>
    <w:rsid w:val="00D25219"/>
    <w:rsid w:val="00D25806"/>
    <w:rsid w:val="00D36C9A"/>
    <w:rsid w:val="00D36DBF"/>
    <w:rsid w:val="00D37C82"/>
    <w:rsid w:val="00D40430"/>
    <w:rsid w:val="00D453DE"/>
    <w:rsid w:val="00D45C37"/>
    <w:rsid w:val="00D50564"/>
    <w:rsid w:val="00D52475"/>
    <w:rsid w:val="00D5334B"/>
    <w:rsid w:val="00D54030"/>
    <w:rsid w:val="00D573E9"/>
    <w:rsid w:val="00D643F3"/>
    <w:rsid w:val="00D670F7"/>
    <w:rsid w:val="00D71222"/>
    <w:rsid w:val="00D724E0"/>
    <w:rsid w:val="00D77673"/>
    <w:rsid w:val="00D77955"/>
    <w:rsid w:val="00D81950"/>
    <w:rsid w:val="00D8214A"/>
    <w:rsid w:val="00D84E45"/>
    <w:rsid w:val="00D8519E"/>
    <w:rsid w:val="00D85B4A"/>
    <w:rsid w:val="00D90ADD"/>
    <w:rsid w:val="00D92DFB"/>
    <w:rsid w:val="00D9468B"/>
    <w:rsid w:val="00D9496C"/>
    <w:rsid w:val="00D94ABB"/>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4EA4"/>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190A"/>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2E8D"/>
    <w:rsid w:val="00EE682B"/>
    <w:rsid w:val="00EF0292"/>
    <w:rsid w:val="00EF2CAF"/>
    <w:rsid w:val="00EF3F81"/>
    <w:rsid w:val="00EF42D2"/>
    <w:rsid w:val="00F01E3C"/>
    <w:rsid w:val="00F037D7"/>
    <w:rsid w:val="00F038DD"/>
    <w:rsid w:val="00F0496C"/>
    <w:rsid w:val="00F050A8"/>
    <w:rsid w:val="00F122C0"/>
    <w:rsid w:val="00F146EB"/>
    <w:rsid w:val="00F1519D"/>
    <w:rsid w:val="00F17AA1"/>
    <w:rsid w:val="00F17C96"/>
    <w:rsid w:val="00F22A3D"/>
    <w:rsid w:val="00F233B7"/>
    <w:rsid w:val="00F25FC9"/>
    <w:rsid w:val="00F273B7"/>
    <w:rsid w:val="00F27EFA"/>
    <w:rsid w:val="00F328D5"/>
    <w:rsid w:val="00F346D6"/>
    <w:rsid w:val="00F355CA"/>
    <w:rsid w:val="00F370D1"/>
    <w:rsid w:val="00F37802"/>
    <w:rsid w:val="00F5375C"/>
    <w:rsid w:val="00F538CD"/>
    <w:rsid w:val="00F545BB"/>
    <w:rsid w:val="00F54A07"/>
    <w:rsid w:val="00F56D01"/>
    <w:rsid w:val="00F56E8B"/>
    <w:rsid w:val="00F607BE"/>
    <w:rsid w:val="00F62F49"/>
    <w:rsid w:val="00F65492"/>
    <w:rsid w:val="00F66C0B"/>
    <w:rsid w:val="00F67D11"/>
    <w:rsid w:val="00F70306"/>
    <w:rsid w:val="00F71A5B"/>
    <w:rsid w:val="00F723AE"/>
    <w:rsid w:val="00F73AF8"/>
    <w:rsid w:val="00F74302"/>
    <w:rsid w:val="00F759B0"/>
    <w:rsid w:val="00F76251"/>
    <w:rsid w:val="00F77875"/>
    <w:rsid w:val="00F779A3"/>
    <w:rsid w:val="00F81888"/>
    <w:rsid w:val="00F85B9C"/>
    <w:rsid w:val="00F92160"/>
    <w:rsid w:val="00F94FCA"/>
    <w:rsid w:val="00FA0A6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unhideWhenUsed/>
    <w:rsid w:val="00770F56"/>
    <w:pPr>
      <w:spacing w:before="100" w:beforeAutospacing="1" w:after="100" w:afterAutospacing="1" w:line="240" w:lineRule="auto"/>
    </w:pPr>
    <w:rPr>
      <w:rFonts w:ascii="Times New Roman" w:eastAsia="Times New Roman" w:hAnsi="Times New Roman" w:cs="Times New Roman"/>
      <w:sz w:val="24"/>
      <w:szCs w:val="24"/>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00916">
      <w:bodyDiv w:val="1"/>
      <w:marLeft w:val="0"/>
      <w:marRight w:val="0"/>
      <w:marTop w:val="0"/>
      <w:marBottom w:val="0"/>
      <w:divBdr>
        <w:top w:val="none" w:sz="0" w:space="0" w:color="auto"/>
        <w:left w:val="none" w:sz="0" w:space="0" w:color="auto"/>
        <w:bottom w:val="none" w:sz="0" w:space="0" w:color="auto"/>
        <w:right w:val="none" w:sz="0" w:space="0" w:color="auto"/>
      </w:divBdr>
    </w:div>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271210460">
      <w:bodyDiv w:val="1"/>
      <w:marLeft w:val="0"/>
      <w:marRight w:val="0"/>
      <w:marTop w:val="0"/>
      <w:marBottom w:val="0"/>
      <w:divBdr>
        <w:top w:val="none" w:sz="0" w:space="0" w:color="auto"/>
        <w:left w:val="none" w:sz="0" w:space="0" w:color="auto"/>
        <w:bottom w:val="none" w:sz="0" w:space="0" w:color="auto"/>
        <w:right w:val="none" w:sz="0" w:space="0" w:color="auto"/>
      </w:divBdr>
    </w:div>
    <w:div w:id="286594761">
      <w:bodyDiv w:val="1"/>
      <w:marLeft w:val="0"/>
      <w:marRight w:val="0"/>
      <w:marTop w:val="0"/>
      <w:marBottom w:val="0"/>
      <w:divBdr>
        <w:top w:val="none" w:sz="0" w:space="0" w:color="auto"/>
        <w:left w:val="none" w:sz="0" w:space="0" w:color="auto"/>
        <w:bottom w:val="none" w:sz="0" w:space="0" w:color="auto"/>
        <w:right w:val="none" w:sz="0" w:space="0" w:color="auto"/>
      </w:divBdr>
    </w:div>
    <w:div w:id="581305423">
      <w:bodyDiv w:val="1"/>
      <w:marLeft w:val="0"/>
      <w:marRight w:val="0"/>
      <w:marTop w:val="0"/>
      <w:marBottom w:val="0"/>
      <w:divBdr>
        <w:top w:val="none" w:sz="0" w:space="0" w:color="auto"/>
        <w:left w:val="none" w:sz="0" w:space="0" w:color="auto"/>
        <w:bottom w:val="none" w:sz="0" w:space="0" w:color="auto"/>
        <w:right w:val="none" w:sz="0" w:space="0" w:color="auto"/>
      </w:divBdr>
    </w:div>
    <w:div w:id="699204101">
      <w:bodyDiv w:val="1"/>
      <w:marLeft w:val="0"/>
      <w:marRight w:val="0"/>
      <w:marTop w:val="0"/>
      <w:marBottom w:val="0"/>
      <w:divBdr>
        <w:top w:val="none" w:sz="0" w:space="0" w:color="auto"/>
        <w:left w:val="none" w:sz="0" w:space="0" w:color="auto"/>
        <w:bottom w:val="none" w:sz="0" w:space="0" w:color="auto"/>
        <w:right w:val="none" w:sz="0" w:space="0" w:color="auto"/>
      </w:divBdr>
    </w:div>
    <w:div w:id="738795143">
      <w:bodyDiv w:val="1"/>
      <w:marLeft w:val="0"/>
      <w:marRight w:val="0"/>
      <w:marTop w:val="0"/>
      <w:marBottom w:val="0"/>
      <w:divBdr>
        <w:top w:val="none" w:sz="0" w:space="0" w:color="auto"/>
        <w:left w:val="none" w:sz="0" w:space="0" w:color="auto"/>
        <w:bottom w:val="none" w:sz="0" w:space="0" w:color="auto"/>
        <w:right w:val="none" w:sz="0" w:space="0" w:color="auto"/>
      </w:divBdr>
    </w:div>
    <w:div w:id="858932223">
      <w:bodyDiv w:val="1"/>
      <w:marLeft w:val="0"/>
      <w:marRight w:val="0"/>
      <w:marTop w:val="0"/>
      <w:marBottom w:val="0"/>
      <w:divBdr>
        <w:top w:val="none" w:sz="0" w:space="0" w:color="auto"/>
        <w:left w:val="none" w:sz="0" w:space="0" w:color="auto"/>
        <w:bottom w:val="none" w:sz="0" w:space="0" w:color="auto"/>
        <w:right w:val="none" w:sz="0" w:space="0" w:color="auto"/>
      </w:divBdr>
    </w:div>
    <w:div w:id="877544385">
      <w:bodyDiv w:val="1"/>
      <w:marLeft w:val="0"/>
      <w:marRight w:val="0"/>
      <w:marTop w:val="0"/>
      <w:marBottom w:val="0"/>
      <w:divBdr>
        <w:top w:val="none" w:sz="0" w:space="0" w:color="auto"/>
        <w:left w:val="none" w:sz="0" w:space="0" w:color="auto"/>
        <w:bottom w:val="none" w:sz="0" w:space="0" w:color="auto"/>
        <w:right w:val="none" w:sz="0" w:space="0" w:color="auto"/>
      </w:divBdr>
      <w:divsChild>
        <w:div w:id="1464226803">
          <w:marLeft w:val="0"/>
          <w:marRight w:val="0"/>
          <w:marTop w:val="0"/>
          <w:marBottom w:val="0"/>
          <w:divBdr>
            <w:top w:val="none" w:sz="0" w:space="0" w:color="auto"/>
            <w:left w:val="none" w:sz="0" w:space="0" w:color="auto"/>
            <w:bottom w:val="none" w:sz="0" w:space="0" w:color="auto"/>
            <w:right w:val="none" w:sz="0" w:space="0" w:color="auto"/>
          </w:divBdr>
          <w:divsChild>
            <w:div w:id="1577007821">
              <w:marLeft w:val="0"/>
              <w:marRight w:val="0"/>
              <w:marTop w:val="0"/>
              <w:marBottom w:val="0"/>
              <w:divBdr>
                <w:top w:val="none" w:sz="0" w:space="0" w:color="auto"/>
                <w:left w:val="none" w:sz="0" w:space="0" w:color="auto"/>
                <w:bottom w:val="none" w:sz="0" w:space="0" w:color="auto"/>
                <w:right w:val="none" w:sz="0" w:space="0" w:color="auto"/>
              </w:divBdr>
              <w:divsChild>
                <w:div w:id="718826736">
                  <w:marLeft w:val="0"/>
                  <w:marRight w:val="0"/>
                  <w:marTop w:val="0"/>
                  <w:marBottom w:val="0"/>
                  <w:divBdr>
                    <w:top w:val="none" w:sz="0" w:space="0" w:color="auto"/>
                    <w:left w:val="none" w:sz="0" w:space="0" w:color="auto"/>
                    <w:bottom w:val="none" w:sz="0" w:space="0" w:color="auto"/>
                    <w:right w:val="none" w:sz="0" w:space="0" w:color="auto"/>
                  </w:divBdr>
                  <w:divsChild>
                    <w:div w:id="1425999009">
                      <w:marLeft w:val="0"/>
                      <w:marRight w:val="0"/>
                      <w:marTop w:val="0"/>
                      <w:marBottom w:val="0"/>
                      <w:divBdr>
                        <w:top w:val="none" w:sz="0" w:space="0" w:color="auto"/>
                        <w:left w:val="none" w:sz="0" w:space="0" w:color="auto"/>
                        <w:bottom w:val="none" w:sz="0" w:space="0" w:color="auto"/>
                        <w:right w:val="none" w:sz="0" w:space="0" w:color="auto"/>
                      </w:divBdr>
                      <w:divsChild>
                        <w:div w:id="209271991">
                          <w:marLeft w:val="0"/>
                          <w:marRight w:val="0"/>
                          <w:marTop w:val="0"/>
                          <w:marBottom w:val="0"/>
                          <w:divBdr>
                            <w:top w:val="none" w:sz="0" w:space="0" w:color="auto"/>
                            <w:left w:val="none" w:sz="0" w:space="0" w:color="auto"/>
                            <w:bottom w:val="none" w:sz="0" w:space="0" w:color="auto"/>
                            <w:right w:val="none" w:sz="0" w:space="0" w:color="auto"/>
                          </w:divBdr>
                          <w:divsChild>
                            <w:div w:id="2067758249">
                              <w:marLeft w:val="0"/>
                              <w:marRight w:val="0"/>
                              <w:marTop w:val="0"/>
                              <w:marBottom w:val="0"/>
                              <w:divBdr>
                                <w:top w:val="none" w:sz="0" w:space="0" w:color="auto"/>
                                <w:left w:val="none" w:sz="0" w:space="0" w:color="auto"/>
                                <w:bottom w:val="none" w:sz="0" w:space="0" w:color="auto"/>
                                <w:right w:val="none" w:sz="0" w:space="0" w:color="auto"/>
                              </w:divBdr>
                              <w:divsChild>
                                <w:div w:id="133657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614824543">
      <w:bodyDiv w:val="1"/>
      <w:marLeft w:val="0"/>
      <w:marRight w:val="0"/>
      <w:marTop w:val="0"/>
      <w:marBottom w:val="0"/>
      <w:divBdr>
        <w:top w:val="none" w:sz="0" w:space="0" w:color="auto"/>
        <w:left w:val="none" w:sz="0" w:space="0" w:color="auto"/>
        <w:bottom w:val="none" w:sz="0" w:space="0" w:color="auto"/>
        <w:right w:val="none" w:sz="0" w:space="0" w:color="auto"/>
      </w:divBdr>
    </w:div>
    <w:div w:id="1699313198">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69960728">
      <w:bodyDiv w:val="1"/>
      <w:marLeft w:val="0"/>
      <w:marRight w:val="0"/>
      <w:marTop w:val="0"/>
      <w:marBottom w:val="0"/>
      <w:divBdr>
        <w:top w:val="none" w:sz="0" w:space="0" w:color="auto"/>
        <w:left w:val="none" w:sz="0" w:space="0" w:color="auto"/>
        <w:bottom w:val="none" w:sz="0" w:space="0" w:color="auto"/>
        <w:right w:val="none" w:sz="0" w:space="0" w:color="auto"/>
      </w:divBdr>
    </w:div>
    <w:div w:id="1793279070">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147161">
      <w:bodyDiv w:val="1"/>
      <w:marLeft w:val="0"/>
      <w:marRight w:val="0"/>
      <w:marTop w:val="0"/>
      <w:marBottom w:val="0"/>
      <w:divBdr>
        <w:top w:val="none" w:sz="0" w:space="0" w:color="auto"/>
        <w:left w:val="none" w:sz="0" w:space="0" w:color="auto"/>
        <w:bottom w:val="none" w:sz="0" w:space="0" w:color="auto"/>
        <w:right w:val="none" w:sz="0" w:space="0" w:color="auto"/>
      </w:divBdr>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049447301">
      <w:bodyDiv w:val="1"/>
      <w:marLeft w:val="0"/>
      <w:marRight w:val="0"/>
      <w:marTop w:val="0"/>
      <w:marBottom w:val="0"/>
      <w:divBdr>
        <w:top w:val="none" w:sz="0" w:space="0" w:color="auto"/>
        <w:left w:val="none" w:sz="0" w:space="0" w:color="auto"/>
        <w:bottom w:val="none" w:sz="0" w:space="0" w:color="auto"/>
        <w:right w:val="none" w:sz="0" w:space="0" w:color="auto"/>
      </w:divBdr>
    </w:div>
    <w:div w:id="2076195300">
      <w:bodyDiv w:val="1"/>
      <w:marLeft w:val="0"/>
      <w:marRight w:val="0"/>
      <w:marTop w:val="0"/>
      <w:marBottom w:val="0"/>
      <w:divBdr>
        <w:top w:val="none" w:sz="0" w:space="0" w:color="auto"/>
        <w:left w:val="none" w:sz="0" w:space="0" w:color="auto"/>
        <w:bottom w:val="none" w:sz="0" w:space="0" w:color="auto"/>
        <w:right w:val="none" w:sz="0" w:space="0" w:color="auto"/>
      </w:divBdr>
      <w:divsChild>
        <w:div w:id="45616385">
          <w:marLeft w:val="0"/>
          <w:marRight w:val="0"/>
          <w:marTop w:val="0"/>
          <w:marBottom w:val="0"/>
          <w:divBdr>
            <w:top w:val="none" w:sz="0" w:space="0" w:color="auto"/>
            <w:left w:val="none" w:sz="0" w:space="0" w:color="auto"/>
            <w:bottom w:val="none" w:sz="0" w:space="0" w:color="auto"/>
            <w:right w:val="none" w:sz="0" w:space="0" w:color="auto"/>
          </w:divBdr>
          <w:divsChild>
            <w:div w:id="242644823">
              <w:marLeft w:val="0"/>
              <w:marRight w:val="0"/>
              <w:marTop w:val="0"/>
              <w:marBottom w:val="0"/>
              <w:divBdr>
                <w:top w:val="none" w:sz="0" w:space="0" w:color="auto"/>
                <w:left w:val="none" w:sz="0" w:space="0" w:color="auto"/>
                <w:bottom w:val="none" w:sz="0" w:space="0" w:color="auto"/>
                <w:right w:val="none" w:sz="0" w:space="0" w:color="auto"/>
              </w:divBdr>
              <w:divsChild>
                <w:div w:id="663970493">
                  <w:marLeft w:val="0"/>
                  <w:marRight w:val="0"/>
                  <w:marTop w:val="0"/>
                  <w:marBottom w:val="0"/>
                  <w:divBdr>
                    <w:top w:val="none" w:sz="0" w:space="0" w:color="auto"/>
                    <w:left w:val="none" w:sz="0" w:space="0" w:color="auto"/>
                    <w:bottom w:val="none" w:sz="0" w:space="0" w:color="auto"/>
                    <w:right w:val="none" w:sz="0" w:space="0" w:color="auto"/>
                  </w:divBdr>
                  <w:divsChild>
                    <w:div w:id="277680597">
                      <w:marLeft w:val="0"/>
                      <w:marRight w:val="0"/>
                      <w:marTop w:val="0"/>
                      <w:marBottom w:val="0"/>
                      <w:divBdr>
                        <w:top w:val="none" w:sz="0" w:space="0" w:color="auto"/>
                        <w:left w:val="none" w:sz="0" w:space="0" w:color="auto"/>
                        <w:bottom w:val="none" w:sz="0" w:space="0" w:color="auto"/>
                        <w:right w:val="none" w:sz="0" w:space="0" w:color="auto"/>
                      </w:divBdr>
                      <w:divsChild>
                        <w:div w:id="1218972156">
                          <w:marLeft w:val="0"/>
                          <w:marRight w:val="0"/>
                          <w:marTop w:val="0"/>
                          <w:marBottom w:val="0"/>
                          <w:divBdr>
                            <w:top w:val="none" w:sz="0" w:space="0" w:color="auto"/>
                            <w:left w:val="none" w:sz="0" w:space="0" w:color="auto"/>
                            <w:bottom w:val="none" w:sz="0" w:space="0" w:color="auto"/>
                            <w:right w:val="none" w:sz="0" w:space="0" w:color="auto"/>
                          </w:divBdr>
                          <w:divsChild>
                            <w:div w:id="1147941026">
                              <w:marLeft w:val="0"/>
                              <w:marRight w:val="0"/>
                              <w:marTop w:val="0"/>
                              <w:marBottom w:val="0"/>
                              <w:divBdr>
                                <w:top w:val="none" w:sz="0" w:space="0" w:color="auto"/>
                                <w:left w:val="none" w:sz="0" w:space="0" w:color="auto"/>
                                <w:bottom w:val="none" w:sz="0" w:space="0" w:color="auto"/>
                                <w:right w:val="none" w:sz="0" w:space="0" w:color="auto"/>
                              </w:divBdr>
                              <w:divsChild>
                                <w:div w:id="55531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02380B"/>
    <w:rsid w:val="000A1F04"/>
    <w:rsid w:val="002F62F7"/>
    <w:rsid w:val="003B3A61"/>
    <w:rsid w:val="004C3542"/>
    <w:rsid w:val="005365D2"/>
    <w:rsid w:val="00562712"/>
    <w:rsid w:val="00590C70"/>
    <w:rsid w:val="005B4761"/>
    <w:rsid w:val="0063588A"/>
    <w:rsid w:val="006519E4"/>
    <w:rsid w:val="006F441D"/>
    <w:rsid w:val="007F4515"/>
    <w:rsid w:val="007F4556"/>
    <w:rsid w:val="0080736A"/>
    <w:rsid w:val="00845344"/>
    <w:rsid w:val="008B135B"/>
    <w:rsid w:val="0094384A"/>
    <w:rsid w:val="0098759D"/>
    <w:rsid w:val="009919AD"/>
    <w:rsid w:val="00AF6C82"/>
    <w:rsid w:val="00B60A47"/>
    <w:rsid w:val="00B83F17"/>
    <w:rsid w:val="00BE72BC"/>
    <w:rsid w:val="00CB5903"/>
    <w:rsid w:val="00D048C4"/>
    <w:rsid w:val="00D145E3"/>
    <w:rsid w:val="00D169FF"/>
    <w:rsid w:val="00D209F9"/>
    <w:rsid w:val="00D5334B"/>
    <w:rsid w:val="00D76D88"/>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283</TotalTime>
  <Pages>2</Pages>
  <Words>359</Words>
  <Characters>2051</Characters>
  <Application>Microsoft Office Word</Application>
  <DocSecurity>0</DocSecurity>
  <Lines>17</Lines>
  <Paragraphs>4</Paragraphs>
  <ScaleCrop>false</ScaleCrop>
  <HeadingPairs>
    <vt:vector size="2" baseType="variant">
      <vt:variant>
        <vt:lpstr>Titolo</vt:lpstr>
      </vt:variant>
      <vt:variant>
        <vt:i4>1</vt:i4>
      </vt:variant>
    </vt:vector>
  </HeadingPairs>
  <TitlesOfParts>
    <vt:vector size="1" baseType="lpstr">
      <vt:lpstr/>
    </vt:vector>
  </TitlesOfParts>
  <Company>Nome Progetto:</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nlo857@cpt.local</cp:lastModifiedBy>
  <cp:revision>288</cp:revision>
  <cp:lastPrinted>2017-03-29T10:57:00Z</cp:lastPrinted>
  <dcterms:created xsi:type="dcterms:W3CDTF">2026-01-19T09:45:00Z</dcterms:created>
  <dcterms:modified xsi:type="dcterms:W3CDTF">2026-02-24T14:23:00Z</dcterms:modified>
</cp:coreProperties>
</file>