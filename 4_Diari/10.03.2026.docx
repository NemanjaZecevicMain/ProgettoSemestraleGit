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5A797BE2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9DF88A3" w:rsidR="005D6E86" w:rsidRPr="001D1B3C" w:rsidRDefault="00067C8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2F3F8B">
              <w:rPr>
                <w:rFonts w:ascii="Arial" w:hAnsi="Arial" w:cs="Arial"/>
              </w:rPr>
              <w:t>0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 w:rsidR="002F3F8B">
              <w:rPr>
                <w:rFonts w:ascii="Arial" w:hAnsi="Arial" w:cs="Arial"/>
              </w:rPr>
              <w:t>3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60FFD541" w:rsidR="005D6E86" w:rsidRPr="001D1B3C" w:rsidRDefault="00CF502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B322188" w:rsidR="005D6E86" w:rsidRPr="001D1B3C" w:rsidRDefault="00CF502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770F56">
        <w:tc>
          <w:tcPr>
            <w:tcW w:w="9628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770F56" w:rsidRPr="001D1B3C" w14:paraId="199D0E7C" w14:textId="77777777" w:rsidTr="00BC345B">
        <w:trPr>
          <w:trHeight w:val="1059"/>
        </w:trPr>
        <w:tc>
          <w:tcPr>
            <w:tcW w:w="9628" w:type="dxa"/>
          </w:tcPr>
          <w:p w14:paraId="4461AD2A" w14:textId="354C9D02" w:rsidR="008246CE" w:rsidRDefault="00770F56" w:rsidP="00770F56">
            <w:pPr>
              <w:rPr>
                <w:rFonts w:ascii="Arial" w:hAnsi="Arial" w:cs="Arial"/>
              </w:rPr>
            </w:pPr>
            <w:r w:rsidRPr="00770F56">
              <w:rPr>
                <w:rFonts w:ascii="Arial" w:hAnsi="Arial" w:cs="Arial"/>
                <w:b/>
                <w:bCs/>
              </w:rPr>
              <w:t xml:space="preserve">08:20 – </w:t>
            </w:r>
            <w:r w:rsidR="008246CE" w:rsidRPr="00770F56">
              <w:rPr>
                <w:rFonts w:ascii="Arial" w:hAnsi="Arial" w:cs="Arial"/>
                <w:b/>
                <w:bCs/>
              </w:rPr>
              <w:t>11:35</w:t>
            </w:r>
          </w:p>
          <w:p w14:paraId="2AA782D7" w14:textId="60146EC6" w:rsidR="00D521C5" w:rsidRDefault="0077128D" w:rsidP="00770F56">
            <w:pPr>
              <w:rPr>
                <w:rFonts w:ascii="Arial" w:hAnsi="Arial" w:cs="Arial"/>
              </w:rPr>
            </w:pPr>
            <w:r w:rsidRPr="0077128D">
              <w:rPr>
                <w:rFonts w:ascii="Arial" w:hAnsi="Arial" w:cs="Arial"/>
              </w:rPr>
              <w:t>Sviluppo della pagina dedicata alla visualizzazione dello storico delle azioni per i docenti, con implementazione di diversi filtri per facilitare la ricerca e la consultazione delle operazioni effettuate all’interno del sistema.</w:t>
            </w:r>
          </w:p>
          <w:p w14:paraId="009C49AB" w14:textId="77777777" w:rsidR="00D521C5" w:rsidRDefault="00D521C5" w:rsidP="00770F56">
            <w:pPr>
              <w:rPr>
                <w:rFonts w:ascii="Arial" w:hAnsi="Arial" w:cs="Arial"/>
                <w:b/>
                <w:bCs/>
              </w:rPr>
            </w:pPr>
            <w:r w:rsidRPr="00D521C5">
              <w:rPr>
                <w:rFonts w:ascii="Arial" w:hAnsi="Arial" w:cs="Arial"/>
                <w:b/>
                <w:bCs/>
              </w:rPr>
              <w:t>12:30 – 15:45</w:t>
            </w:r>
          </w:p>
          <w:p w14:paraId="3BDFF3E9" w14:textId="5DFEB3BD" w:rsidR="00D521C5" w:rsidRPr="00D521C5" w:rsidRDefault="0077128D" w:rsidP="00770F56">
            <w:pPr>
              <w:rPr>
                <w:rFonts w:ascii="Arial" w:hAnsi="Arial" w:cs="Arial"/>
              </w:rPr>
            </w:pPr>
            <w:r w:rsidRPr="0077128D">
              <w:rPr>
                <w:rFonts w:ascii="Arial" w:hAnsi="Arial" w:cs="Arial"/>
              </w:rPr>
              <w:t>Implementazione della funzionalità di invio automatico di una email al capolaboratorio e alla direzione in caso di richiesta di congedo</w:t>
            </w:r>
            <w:r w:rsidR="009F7DED">
              <w:rPr>
                <w:rFonts w:ascii="Arial" w:hAnsi="Arial" w:cs="Arial"/>
              </w:rPr>
              <w:t xml:space="preserve"> (da verificare il funzionamento ancora)</w:t>
            </w:r>
            <w:r w:rsidRPr="0077128D">
              <w:rPr>
                <w:rFonts w:ascii="Arial" w:hAnsi="Arial" w:cs="Arial"/>
              </w:rPr>
              <w:t>.</w:t>
            </w:r>
            <w:r w:rsidR="009F7DED">
              <w:rPr>
                <w:rFonts w:ascii="Arial" w:hAnsi="Arial" w:cs="Arial"/>
              </w:rPr>
              <w:t xml:space="preserve"> Inoltre ho sistemato i punti tecnici.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1071974" w:rsidR="00632B06" w:rsidRPr="001D1B3C" w:rsidRDefault="00B70F9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importante riscontrato.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6A162A2A" w:rsidR="00632B06" w:rsidRPr="005C7053" w:rsidRDefault="00210DC1" w:rsidP="00D9620B">
            <w:pPr>
              <w:pStyle w:val="NormaleWeb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Test di funzionamento sistema di email in caso di richiesta di congedo.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D21268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0B4E533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7E3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p w14:paraId="22457759" w14:textId="542717C3" w:rsidR="00872C0D" w:rsidRDefault="009718C3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Gli ho chiesto di darmi i punti tecnici scelti in precedenza corrispondenti alla lista di quelli ufficali.</w:t>
      </w:r>
    </w:p>
    <w:p w14:paraId="0225EB2D" w14:textId="77777777" w:rsidR="00132EB5" w:rsidRPr="00872C0D" w:rsidRDefault="00132EB5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/>
    <w:p w14:paraId="2BD32C63" w14:textId="1CD2AA90" w:rsidR="00132EB5" w:rsidRPr="00132EB5" w:rsidRDefault="009718C3" w:rsidP="00DE7E33">
      <w:pPr>
        <w:pStyle w:val="NormaleWeb"/>
        <w:rPr>
          <w:rFonts w:ascii="Arial" w:eastAsiaTheme="minorHAnsi" w:hAnsi="Arial" w:cs="Arial"/>
          <w:sz w:val="22"/>
          <w:szCs w:val="22"/>
          <w:lang w:eastAsia="en-US"/>
        </w:rPr>
      </w:pPr>
      <w:r>
        <w:rPr>
          <w:rFonts w:ascii="Arial" w:eastAsiaTheme="minorHAnsi" w:hAnsi="Arial" w:cs="Arial"/>
          <w:sz w:val="22"/>
          <w:szCs w:val="22"/>
          <w:lang w:eastAsia="en-US"/>
        </w:rPr>
        <w:t>Mi ha dato i corrispondenti.</w:t>
      </w:r>
    </w:p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4E4BD34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718C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718C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5370208D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F146EB">
            <w:rPr>
              <w:rFonts w:ascii="Arial" w:hAnsi="Arial" w:cs="Arial"/>
            </w:rPr>
            <w:t>L</w:t>
          </w:r>
        </w:sdtContent>
      </w:sdt>
      <w:r w:rsidR="00F146EB">
        <w:rPr>
          <w:rFonts w:ascii="Arial" w:hAnsi="Arial" w:cs="Arial"/>
        </w:rPr>
        <w:t>o stesso</w:t>
      </w:r>
      <w:r w:rsidR="0096290E">
        <w:rPr>
          <w:rFonts w:ascii="Arial" w:hAnsi="Arial" w:cs="Arial"/>
        </w:rPr>
        <w:t xml:space="preserve"> ma più lentamente.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EAA1E" w14:textId="77777777" w:rsidR="009A3DE5" w:rsidRDefault="009A3DE5" w:rsidP="00DC1A1A">
      <w:pPr>
        <w:spacing w:after="0" w:line="240" w:lineRule="auto"/>
      </w:pPr>
      <w:r>
        <w:separator/>
      </w:r>
    </w:p>
    <w:p w14:paraId="15E11DAA" w14:textId="77777777" w:rsidR="009A3DE5" w:rsidRDefault="009A3DE5"/>
    <w:p w14:paraId="783BB149" w14:textId="77777777" w:rsidR="009A3DE5" w:rsidRDefault="009A3DE5" w:rsidP="00454290"/>
  </w:endnote>
  <w:endnote w:type="continuationSeparator" w:id="0">
    <w:p w14:paraId="06DDA134" w14:textId="77777777" w:rsidR="009A3DE5" w:rsidRDefault="009A3DE5" w:rsidP="00DC1A1A">
      <w:pPr>
        <w:spacing w:after="0" w:line="240" w:lineRule="auto"/>
      </w:pPr>
      <w:r>
        <w:continuationSeparator/>
      </w:r>
    </w:p>
    <w:p w14:paraId="7F7DFD63" w14:textId="77777777" w:rsidR="009A3DE5" w:rsidRDefault="009A3DE5"/>
    <w:p w14:paraId="1F6EB355" w14:textId="77777777" w:rsidR="009A3DE5" w:rsidRDefault="009A3DE5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A2CBBB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E60F7B">
          <w:rPr>
            <w:rFonts w:ascii="Arial" w:hAnsi="Arial" w:cs="Arial"/>
          </w:rPr>
          <w:t xml:space="preserve"> gestione_assenze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B95F4" w14:textId="77777777" w:rsidR="009A3DE5" w:rsidRDefault="009A3DE5" w:rsidP="00DC1A1A">
      <w:pPr>
        <w:spacing w:after="0" w:line="240" w:lineRule="auto"/>
      </w:pPr>
      <w:r>
        <w:separator/>
      </w:r>
    </w:p>
    <w:p w14:paraId="2EC48856" w14:textId="77777777" w:rsidR="009A3DE5" w:rsidRDefault="009A3DE5"/>
    <w:p w14:paraId="44AF04CA" w14:textId="77777777" w:rsidR="009A3DE5" w:rsidRDefault="009A3DE5" w:rsidP="00454290"/>
  </w:footnote>
  <w:footnote w:type="continuationSeparator" w:id="0">
    <w:p w14:paraId="7CD7E47C" w14:textId="77777777" w:rsidR="009A3DE5" w:rsidRDefault="009A3DE5" w:rsidP="00DC1A1A">
      <w:pPr>
        <w:spacing w:after="0" w:line="240" w:lineRule="auto"/>
      </w:pPr>
      <w:r>
        <w:continuationSeparator/>
      </w:r>
    </w:p>
    <w:p w14:paraId="0165559F" w14:textId="77777777" w:rsidR="009A3DE5" w:rsidRDefault="009A3DE5"/>
    <w:p w14:paraId="27926FE2" w14:textId="77777777" w:rsidR="009A3DE5" w:rsidRDefault="009A3DE5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5B5148A2" w:rsidR="007C13BA" w:rsidRPr="00E60F7B" w:rsidRDefault="00E60F7B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Nemanja Zecevic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510A3D"/>
    <w:multiLevelType w:val="multilevel"/>
    <w:tmpl w:val="FED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1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2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  <w:num w:numId="23" w16cid:durableId="8639773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5311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67C8B"/>
    <w:rsid w:val="00071923"/>
    <w:rsid w:val="00072292"/>
    <w:rsid w:val="000735E9"/>
    <w:rsid w:val="00073F75"/>
    <w:rsid w:val="000740BD"/>
    <w:rsid w:val="00076909"/>
    <w:rsid w:val="0007690C"/>
    <w:rsid w:val="00076BE1"/>
    <w:rsid w:val="00077C11"/>
    <w:rsid w:val="000831E6"/>
    <w:rsid w:val="0008526E"/>
    <w:rsid w:val="000858B9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638C"/>
    <w:rsid w:val="000E0ED6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5FA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2EB5"/>
    <w:rsid w:val="00137E61"/>
    <w:rsid w:val="00141355"/>
    <w:rsid w:val="0014533D"/>
    <w:rsid w:val="00146E46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049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113F"/>
    <w:rsid w:val="001A744E"/>
    <w:rsid w:val="001B0286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5EBB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0D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239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95201"/>
    <w:rsid w:val="002A0284"/>
    <w:rsid w:val="002A0676"/>
    <w:rsid w:val="002A2BF5"/>
    <w:rsid w:val="002B1451"/>
    <w:rsid w:val="002B2877"/>
    <w:rsid w:val="002B2B17"/>
    <w:rsid w:val="002B617C"/>
    <w:rsid w:val="002B724F"/>
    <w:rsid w:val="002B72C2"/>
    <w:rsid w:val="002C3D87"/>
    <w:rsid w:val="002C486B"/>
    <w:rsid w:val="002C699E"/>
    <w:rsid w:val="002C6BB9"/>
    <w:rsid w:val="002C7B34"/>
    <w:rsid w:val="002D1431"/>
    <w:rsid w:val="002D169D"/>
    <w:rsid w:val="002D5818"/>
    <w:rsid w:val="002D7737"/>
    <w:rsid w:val="002E03F5"/>
    <w:rsid w:val="002F2B15"/>
    <w:rsid w:val="002F3F8B"/>
    <w:rsid w:val="002F5981"/>
    <w:rsid w:val="00301624"/>
    <w:rsid w:val="003016F3"/>
    <w:rsid w:val="00301A0D"/>
    <w:rsid w:val="00302C3F"/>
    <w:rsid w:val="00304D69"/>
    <w:rsid w:val="00310225"/>
    <w:rsid w:val="00310B01"/>
    <w:rsid w:val="00316E9D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3A3"/>
    <w:rsid w:val="003535D3"/>
    <w:rsid w:val="00353C04"/>
    <w:rsid w:val="00354B2C"/>
    <w:rsid w:val="003576C0"/>
    <w:rsid w:val="003649C9"/>
    <w:rsid w:val="00373821"/>
    <w:rsid w:val="00381B70"/>
    <w:rsid w:val="0038466C"/>
    <w:rsid w:val="0039111E"/>
    <w:rsid w:val="00391522"/>
    <w:rsid w:val="00392D98"/>
    <w:rsid w:val="00393FE0"/>
    <w:rsid w:val="0039441A"/>
    <w:rsid w:val="003968C5"/>
    <w:rsid w:val="003A5243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C7FC8"/>
    <w:rsid w:val="003D0B4F"/>
    <w:rsid w:val="003D1312"/>
    <w:rsid w:val="003D2DA4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85"/>
    <w:rsid w:val="00456321"/>
    <w:rsid w:val="00462104"/>
    <w:rsid w:val="00462130"/>
    <w:rsid w:val="0046445C"/>
    <w:rsid w:val="004658B1"/>
    <w:rsid w:val="004661A9"/>
    <w:rsid w:val="004670BF"/>
    <w:rsid w:val="004703D3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2915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E7503"/>
    <w:rsid w:val="004F2929"/>
    <w:rsid w:val="004F3005"/>
    <w:rsid w:val="004F3170"/>
    <w:rsid w:val="004F685E"/>
    <w:rsid w:val="004F7D1A"/>
    <w:rsid w:val="005011ED"/>
    <w:rsid w:val="00501C05"/>
    <w:rsid w:val="00501F64"/>
    <w:rsid w:val="0050275F"/>
    <w:rsid w:val="00503DDB"/>
    <w:rsid w:val="00507126"/>
    <w:rsid w:val="005121DC"/>
    <w:rsid w:val="0051449B"/>
    <w:rsid w:val="00514749"/>
    <w:rsid w:val="0051489F"/>
    <w:rsid w:val="0051573E"/>
    <w:rsid w:val="00516A63"/>
    <w:rsid w:val="0052023C"/>
    <w:rsid w:val="0052140E"/>
    <w:rsid w:val="00521D5A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931"/>
    <w:rsid w:val="005B35F0"/>
    <w:rsid w:val="005C0EB8"/>
    <w:rsid w:val="005C2E51"/>
    <w:rsid w:val="005C7053"/>
    <w:rsid w:val="005C7AFF"/>
    <w:rsid w:val="005D036B"/>
    <w:rsid w:val="005D1A69"/>
    <w:rsid w:val="005D3A96"/>
    <w:rsid w:val="005D3DC1"/>
    <w:rsid w:val="005D6E86"/>
    <w:rsid w:val="005E2FE4"/>
    <w:rsid w:val="005E5272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6750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65E6"/>
    <w:rsid w:val="006A6D54"/>
    <w:rsid w:val="006A7B55"/>
    <w:rsid w:val="006B4295"/>
    <w:rsid w:val="006B4BFC"/>
    <w:rsid w:val="006B55DB"/>
    <w:rsid w:val="006B7E6B"/>
    <w:rsid w:val="006C21CD"/>
    <w:rsid w:val="006C2CE2"/>
    <w:rsid w:val="006C3133"/>
    <w:rsid w:val="006C630B"/>
    <w:rsid w:val="006C73DC"/>
    <w:rsid w:val="006C7C06"/>
    <w:rsid w:val="006E26E1"/>
    <w:rsid w:val="006E7481"/>
    <w:rsid w:val="006E75AE"/>
    <w:rsid w:val="006F195F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455A9"/>
    <w:rsid w:val="007527EE"/>
    <w:rsid w:val="00760860"/>
    <w:rsid w:val="00762EEA"/>
    <w:rsid w:val="00762FE4"/>
    <w:rsid w:val="00763FAD"/>
    <w:rsid w:val="00770140"/>
    <w:rsid w:val="0077055E"/>
    <w:rsid w:val="00770F56"/>
    <w:rsid w:val="0077128D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532"/>
    <w:rsid w:val="007A06FF"/>
    <w:rsid w:val="007A3284"/>
    <w:rsid w:val="007A3C1F"/>
    <w:rsid w:val="007B2F2B"/>
    <w:rsid w:val="007B359E"/>
    <w:rsid w:val="007B5693"/>
    <w:rsid w:val="007B644D"/>
    <w:rsid w:val="007B6BEB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4DC"/>
    <w:rsid w:val="007E18A0"/>
    <w:rsid w:val="007E222B"/>
    <w:rsid w:val="007E43A2"/>
    <w:rsid w:val="007E4D24"/>
    <w:rsid w:val="007E5F20"/>
    <w:rsid w:val="007E767D"/>
    <w:rsid w:val="007E7CD2"/>
    <w:rsid w:val="007F0652"/>
    <w:rsid w:val="007F1C2F"/>
    <w:rsid w:val="007F37B6"/>
    <w:rsid w:val="007F4515"/>
    <w:rsid w:val="007F4556"/>
    <w:rsid w:val="007F7B75"/>
    <w:rsid w:val="00800995"/>
    <w:rsid w:val="008021E1"/>
    <w:rsid w:val="00804DBB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6CE"/>
    <w:rsid w:val="00824D84"/>
    <w:rsid w:val="0082761A"/>
    <w:rsid w:val="0083012F"/>
    <w:rsid w:val="00832FE1"/>
    <w:rsid w:val="008346ED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56653"/>
    <w:rsid w:val="0086204F"/>
    <w:rsid w:val="00863B3A"/>
    <w:rsid w:val="00865D71"/>
    <w:rsid w:val="00871F0B"/>
    <w:rsid w:val="008728B6"/>
    <w:rsid w:val="00872C0D"/>
    <w:rsid w:val="00873C8A"/>
    <w:rsid w:val="008777B1"/>
    <w:rsid w:val="0088519E"/>
    <w:rsid w:val="00886EC4"/>
    <w:rsid w:val="00886F2C"/>
    <w:rsid w:val="00887C13"/>
    <w:rsid w:val="008920DA"/>
    <w:rsid w:val="008948C0"/>
    <w:rsid w:val="008A7BBB"/>
    <w:rsid w:val="008B135B"/>
    <w:rsid w:val="008B2B2F"/>
    <w:rsid w:val="008B799C"/>
    <w:rsid w:val="008C0989"/>
    <w:rsid w:val="008C2421"/>
    <w:rsid w:val="008D0900"/>
    <w:rsid w:val="008D1E14"/>
    <w:rsid w:val="008D4925"/>
    <w:rsid w:val="008D7356"/>
    <w:rsid w:val="008E10C1"/>
    <w:rsid w:val="008E2316"/>
    <w:rsid w:val="008E3746"/>
    <w:rsid w:val="008F00D0"/>
    <w:rsid w:val="008F1E8A"/>
    <w:rsid w:val="008F74C7"/>
    <w:rsid w:val="00900564"/>
    <w:rsid w:val="00902F15"/>
    <w:rsid w:val="009053E1"/>
    <w:rsid w:val="00907F8A"/>
    <w:rsid w:val="00911316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384A"/>
    <w:rsid w:val="009454AA"/>
    <w:rsid w:val="00945AFF"/>
    <w:rsid w:val="009602CE"/>
    <w:rsid w:val="0096290E"/>
    <w:rsid w:val="00962AE3"/>
    <w:rsid w:val="00964286"/>
    <w:rsid w:val="00965312"/>
    <w:rsid w:val="00965900"/>
    <w:rsid w:val="00970C2C"/>
    <w:rsid w:val="009718C3"/>
    <w:rsid w:val="0098159E"/>
    <w:rsid w:val="00983769"/>
    <w:rsid w:val="00983947"/>
    <w:rsid w:val="00984012"/>
    <w:rsid w:val="00984BA3"/>
    <w:rsid w:val="00985AA6"/>
    <w:rsid w:val="009879E5"/>
    <w:rsid w:val="00993CB9"/>
    <w:rsid w:val="00993F81"/>
    <w:rsid w:val="009949AF"/>
    <w:rsid w:val="00995F77"/>
    <w:rsid w:val="0099608D"/>
    <w:rsid w:val="009A0096"/>
    <w:rsid w:val="009A0DDA"/>
    <w:rsid w:val="009A23B0"/>
    <w:rsid w:val="009A3864"/>
    <w:rsid w:val="009A3DE5"/>
    <w:rsid w:val="009A7B19"/>
    <w:rsid w:val="009B59BB"/>
    <w:rsid w:val="009C0ED4"/>
    <w:rsid w:val="009C404B"/>
    <w:rsid w:val="009C4E09"/>
    <w:rsid w:val="009C7364"/>
    <w:rsid w:val="009D1800"/>
    <w:rsid w:val="009D466D"/>
    <w:rsid w:val="009E04C6"/>
    <w:rsid w:val="009E1293"/>
    <w:rsid w:val="009E5941"/>
    <w:rsid w:val="009E5A2A"/>
    <w:rsid w:val="009F377A"/>
    <w:rsid w:val="009F4741"/>
    <w:rsid w:val="009F7773"/>
    <w:rsid w:val="009F7DED"/>
    <w:rsid w:val="00A013CA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71F"/>
    <w:rsid w:val="00A21461"/>
    <w:rsid w:val="00A214FC"/>
    <w:rsid w:val="00A23CA5"/>
    <w:rsid w:val="00A2515B"/>
    <w:rsid w:val="00A252F8"/>
    <w:rsid w:val="00A26C5B"/>
    <w:rsid w:val="00A270EF"/>
    <w:rsid w:val="00A32D80"/>
    <w:rsid w:val="00A37067"/>
    <w:rsid w:val="00A37F1A"/>
    <w:rsid w:val="00A43907"/>
    <w:rsid w:val="00A44974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80391"/>
    <w:rsid w:val="00A8090B"/>
    <w:rsid w:val="00A8499D"/>
    <w:rsid w:val="00A86156"/>
    <w:rsid w:val="00A90886"/>
    <w:rsid w:val="00A94D33"/>
    <w:rsid w:val="00AA028A"/>
    <w:rsid w:val="00AA03D5"/>
    <w:rsid w:val="00AA0E27"/>
    <w:rsid w:val="00AA2F38"/>
    <w:rsid w:val="00AA3D60"/>
    <w:rsid w:val="00AA4BAF"/>
    <w:rsid w:val="00AA7B22"/>
    <w:rsid w:val="00AB2470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AF6F6B"/>
    <w:rsid w:val="00B07D82"/>
    <w:rsid w:val="00B07FDC"/>
    <w:rsid w:val="00B10338"/>
    <w:rsid w:val="00B103CB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6670"/>
    <w:rsid w:val="00B37488"/>
    <w:rsid w:val="00B43AD7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5E17"/>
    <w:rsid w:val="00B6615D"/>
    <w:rsid w:val="00B67CA2"/>
    <w:rsid w:val="00B70F9F"/>
    <w:rsid w:val="00B741E5"/>
    <w:rsid w:val="00B74878"/>
    <w:rsid w:val="00B77126"/>
    <w:rsid w:val="00B800C0"/>
    <w:rsid w:val="00B83F17"/>
    <w:rsid w:val="00B871F3"/>
    <w:rsid w:val="00B90757"/>
    <w:rsid w:val="00B93008"/>
    <w:rsid w:val="00B94093"/>
    <w:rsid w:val="00B96778"/>
    <w:rsid w:val="00B97CEE"/>
    <w:rsid w:val="00BA0189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345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1ECE"/>
    <w:rsid w:val="00BF467D"/>
    <w:rsid w:val="00BF55D9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194C"/>
    <w:rsid w:val="00C42267"/>
    <w:rsid w:val="00C4498F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871FB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088D"/>
    <w:rsid w:val="00CF2F8F"/>
    <w:rsid w:val="00CF5022"/>
    <w:rsid w:val="00CF6314"/>
    <w:rsid w:val="00D01737"/>
    <w:rsid w:val="00D048C4"/>
    <w:rsid w:val="00D11257"/>
    <w:rsid w:val="00D11DD1"/>
    <w:rsid w:val="00D138B0"/>
    <w:rsid w:val="00D146F4"/>
    <w:rsid w:val="00D169FF"/>
    <w:rsid w:val="00D209F9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1C5"/>
    <w:rsid w:val="00D52475"/>
    <w:rsid w:val="00D5334B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0ADD"/>
    <w:rsid w:val="00D92DFB"/>
    <w:rsid w:val="00D9468B"/>
    <w:rsid w:val="00D9496C"/>
    <w:rsid w:val="00D94ABB"/>
    <w:rsid w:val="00D9620B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E7E33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0F7B"/>
    <w:rsid w:val="00E6708F"/>
    <w:rsid w:val="00E70184"/>
    <w:rsid w:val="00E714B0"/>
    <w:rsid w:val="00E73B6B"/>
    <w:rsid w:val="00E75469"/>
    <w:rsid w:val="00E766C7"/>
    <w:rsid w:val="00E76910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71B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22C0"/>
    <w:rsid w:val="00F146EB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46D6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3234"/>
    <w:rsid w:val="00F65492"/>
    <w:rsid w:val="00F66C0B"/>
    <w:rsid w:val="00F67D11"/>
    <w:rsid w:val="00F70306"/>
    <w:rsid w:val="00F71A5B"/>
    <w:rsid w:val="00F723AE"/>
    <w:rsid w:val="00F73AF8"/>
    <w:rsid w:val="00F74302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496"/>
    <w:rsid w:val="00FD4F3A"/>
    <w:rsid w:val="00FD57BC"/>
    <w:rsid w:val="00FD6CF8"/>
    <w:rsid w:val="00FD6D9C"/>
    <w:rsid w:val="00FD7FE6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unhideWhenUsed/>
    <w:rsid w:val="00770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character" w:styleId="Enfasigrassetto">
    <w:name w:val="Strong"/>
    <w:basedOn w:val="Carpredefinitoparagrafo"/>
    <w:uiPriority w:val="22"/>
    <w:qFormat/>
    <w:rsid w:val="00D962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6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2F62F7"/>
    <w:rsid w:val="003B3A61"/>
    <w:rsid w:val="004C3542"/>
    <w:rsid w:val="005365D2"/>
    <w:rsid w:val="00562712"/>
    <w:rsid w:val="00590C70"/>
    <w:rsid w:val="005B4761"/>
    <w:rsid w:val="0063588A"/>
    <w:rsid w:val="006519E4"/>
    <w:rsid w:val="0065417E"/>
    <w:rsid w:val="00666750"/>
    <w:rsid w:val="006F441D"/>
    <w:rsid w:val="00792B63"/>
    <w:rsid w:val="007F0652"/>
    <w:rsid w:val="007F4515"/>
    <w:rsid w:val="007F4556"/>
    <w:rsid w:val="0080736A"/>
    <w:rsid w:val="00845344"/>
    <w:rsid w:val="00873C8A"/>
    <w:rsid w:val="008B135B"/>
    <w:rsid w:val="008D724D"/>
    <w:rsid w:val="0094384A"/>
    <w:rsid w:val="0098759D"/>
    <w:rsid w:val="009919AD"/>
    <w:rsid w:val="00AF6C82"/>
    <w:rsid w:val="00B60A47"/>
    <w:rsid w:val="00B83F17"/>
    <w:rsid w:val="00BE72BC"/>
    <w:rsid w:val="00CB5903"/>
    <w:rsid w:val="00D048C4"/>
    <w:rsid w:val="00D145E3"/>
    <w:rsid w:val="00D169FF"/>
    <w:rsid w:val="00D209F9"/>
    <w:rsid w:val="00D5334B"/>
    <w:rsid w:val="00D76D88"/>
    <w:rsid w:val="00DE2402"/>
    <w:rsid w:val="00DE4EBE"/>
    <w:rsid w:val="00EF6A02"/>
    <w:rsid w:val="00FD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666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gestione_assenze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557</cp:revision>
  <cp:lastPrinted>2017-03-29T10:57:00Z</cp:lastPrinted>
  <dcterms:created xsi:type="dcterms:W3CDTF">2026-01-19T09:45:00Z</dcterms:created>
  <dcterms:modified xsi:type="dcterms:W3CDTF">2026-03-10T14:01:00Z</dcterms:modified>
</cp:coreProperties>
</file>