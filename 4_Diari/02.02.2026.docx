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26B2B2E" w:rsidR="005D6E86" w:rsidRPr="001D1B3C" w:rsidRDefault="00FA0A6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4960589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88075F2" w14:textId="5C024924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08:20 – 09:30</w:t>
            </w:r>
          </w:p>
          <w:p w14:paraId="436F9097" w14:textId="715B2148" w:rsidR="009949AF" w:rsidRPr="009949AF" w:rsidRDefault="009D1800" w:rsidP="009949AF">
            <w:pPr>
              <w:rPr>
                <w:rFonts w:ascii="Arial" w:hAnsi="Arial" w:cs="Arial"/>
              </w:rPr>
            </w:pPr>
            <w:r w:rsidRPr="009D1800">
              <w:rPr>
                <w:rFonts w:ascii="Arial" w:hAnsi="Arial" w:cs="Arial"/>
              </w:rPr>
              <w:t>Durante la prima parte della mattinata ho lavorato alla realizzazione del diagramma delle classi UML del progetto. In questa fase ho individuato le classi principali e ho definito le relazioni tra di esse, cercando di rappresentare in modo corretto la struttura reale del sistema e il funzionamento delle entità coinvolte.</w:t>
            </w:r>
            <w:r w:rsidR="00000000">
              <w:rPr>
                <w:rFonts w:ascii="Arial" w:hAnsi="Arial" w:cs="Arial"/>
              </w:rPr>
              <w:pict w14:anchorId="42D8DFD0">
                <v:rect id="_x0000_i1025" style="width:0;height:1.5pt" o:hralign="center" o:hrstd="t" o:hr="t" fillcolor="#a0a0a0" stroked="f"/>
              </w:pict>
            </w:r>
          </w:p>
          <w:p w14:paraId="2A0ABC3C" w14:textId="488972B4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09:30 – 10:30</w:t>
            </w:r>
          </w:p>
          <w:p w14:paraId="61AB47BB" w14:textId="72EACDE9" w:rsidR="009949AF" w:rsidRPr="009949AF" w:rsidRDefault="009D1800" w:rsidP="009949AF">
            <w:pPr>
              <w:rPr>
                <w:rFonts w:ascii="Arial" w:hAnsi="Arial" w:cs="Arial"/>
              </w:rPr>
            </w:pPr>
            <w:r w:rsidRPr="009D1800">
              <w:rPr>
                <w:rFonts w:ascii="Arial" w:hAnsi="Arial" w:cs="Arial"/>
              </w:rPr>
              <w:t>Successivamente ho completato il diagramma delle classi, concentrandomi sulle cardinalità e sui tipi di relazione tra le varie classi.</w:t>
            </w:r>
            <w:r w:rsidR="00000000">
              <w:rPr>
                <w:rFonts w:ascii="Arial" w:hAnsi="Arial" w:cs="Arial"/>
              </w:rPr>
              <w:pict w14:anchorId="150EF9B8">
                <v:rect id="_x0000_i1026" style="width:0;height:1.5pt" o:hralign="center" o:hrstd="t" o:hr="t" fillcolor="#a0a0a0" stroked="f"/>
              </w:pict>
            </w:r>
          </w:p>
          <w:p w14:paraId="02EBC9F2" w14:textId="695A4EAF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10:30 – 11:35</w:t>
            </w:r>
          </w:p>
          <w:p w14:paraId="1817E2DB" w14:textId="017EED56" w:rsidR="009949AF" w:rsidRPr="009949AF" w:rsidRDefault="009D1800" w:rsidP="009949AF">
            <w:pPr>
              <w:rPr>
                <w:rFonts w:ascii="Arial" w:hAnsi="Arial" w:cs="Arial"/>
              </w:rPr>
            </w:pPr>
            <w:r w:rsidRPr="009D1800">
              <w:rPr>
                <w:rFonts w:ascii="Arial" w:hAnsi="Arial" w:cs="Arial"/>
              </w:rPr>
              <w:t>Nell’ultima parte della mattinata ho iniziato a lavorare al design delle interfacce utente. Ho individuato le principali pagine dell’applicazione e definito, per ciascuna di esse, i contenuti e le funzionalità principali, distinguendo le interfacce in base ai diversi ruoli utente.</w:t>
            </w:r>
            <w:r w:rsidR="00000000">
              <w:rPr>
                <w:rFonts w:ascii="Arial" w:hAnsi="Arial" w:cs="Arial"/>
              </w:rPr>
              <w:pict w14:anchorId="7A8EC26F">
                <v:rect id="_x0000_i1027" style="width:0;height:1.5pt" o:hralign="center" o:hrstd="t" o:hr="t" fillcolor="#a0a0a0" stroked="f"/>
              </w:pict>
            </w:r>
          </w:p>
          <w:p w14:paraId="6766ACD2" w14:textId="0E8BF3D1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12:20 – 13:30</w:t>
            </w:r>
          </w:p>
          <w:p w14:paraId="60242BD2" w14:textId="076812DB" w:rsidR="009949AF" w:rsidRPr="009949AF" w:rsidRDefault="009D1800" w:rsidP="009949AF">
            <w:pPr>
              <w:rPr>
                <w:rFonts w:ascii="Arial" w:hAnsi="Arial" w:cs="Arial"/>
              </w:rPr>
            </w:pPr>
            <w:r w:rsidRPr="009D1800">
              <w:rPr>
                <w:rFonts w:ascii="Arial" w:hAnsi="Arial" w:cs="Arial"/>
              </w:rPr>
              <w:t>Nel pomeriggio ho continuato il lavoro sul design delle interfacce, approfondendo la struttura delle pagine più importanti, come le schermate di gestione delle assenze, dei ritardi e delle classi.</w:t>
            </w:r>
            <w:r w:rsidR="00000000">
              <w:rPr>
                <w:rFonts w:ascii="Arial" w:hAnsi="Arial" w:cs="Arial"/>
              </w:rPr>
              <w:pict w14:anchorId="51C61E2D">
                <v:rect id="_x0000_i1028" style="width:0;height:1.5pt" o:hralign="center" o:hrstd="t" o:hr="t" fillcolor="#a0a0a0" stroked="f"/>
              </w:pict>
            </w:r>
          </w:p>
          <w:p w14:paraId="66B20415" w14:textId="0F90CC8A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13:30 – 15:45</w:t>
            </w:r>
          </w:p>
          <w:p w14:paraId="3BDFF3E9" w14:textId="1E1E8997" w:rsidR="00207F1A" w:rsidRPr="001D1B3C" w:rsidRDefault="009D1800" w:rsidP="00AB580C">
            <w:pPr>
              <w:rPr>
                <w:rFonts w:ascii="Arial" w:hAnsi="Arial" w:cs="Arial"/>
              </w:rPr>
            </w:pPr>
            <w:r w:rsidRPr="009D1800">
              <w:rPr>
                <w:rFonts w:ascii="Arial" w:hAnsi="Arial" w:cs="Arial"/>
              </w:rPr>
              <w:t>Infine ho aggiornato la documentazione di progetto, integrando le informazioni relative al diagramma delle classi e al design delle interfacce.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78233B3" w:rsidR="00632B06" w:rsidRPr="001D1B3C" w:rsidRDefault="0065131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D329D00" w:rsidR="00632B06" w:rsidRPr="001D1B3C" w:rsidRDefault="00094F7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implementazione, creazione delle pagine principali.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9691074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28D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28D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2163E949" w:rsidR="00872C0D" w:rsidRDefault="00A37067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Quale relazione ha più senso tra la classe User e la classe Absence.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5D1662B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78F6E7D" w:rsidR="00624F63" w:rsidRPr="001D1B3C" w:rsidRDefault="000E29DB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Lo stesso.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BF35E" w14:textId="77777777" w:rsidR="00401B88" w:rsidRDefault="00401B88" w:rsidP="00DC1A1A">
      <w:pPr>
        <w:spacing w:after="0" w:line="240" w:lineRule="auto"/>
      </w:pPr>
      <w:r>
        <w:separator/>
      </w:r>
    </w:p>
    <w:p w14:paraId="14446BE4" w14:textId="77777777" w:rsidR="00401B88" w:rsidRDefault="00401B88"/>
    <w:p w14:paraId="1FEBBE5B" w14:textId="77777777" w:rsidR="00401B88" w:rsidRDefault="00401B88" w:rsidP="00454290"/>
  </w:endnote>
  <w:endnote w:type="continuationSeparator" w:id="0">
    <w:p w14:paraId="3BBA8F96" w14:textId="77777777" w:rsidR="00401B88" w:rsidRDefault="00401B88" w:rsidP="00DC1A1A">
      <w:pPr>
        <w:spacing w:after="0" w:line="240" w:lineRule="auto"/>
      </w:pPr>
      <w:r>
        <w:continuationSeparator/>
      </w:r>
    </w:p>
    <w:p w14:paraId="7F2340F5" w14:textId="77777777" w:rsidR="00401B88" w:rsidRDefault="00401B88"/>
    <w:p w14:paraId="0680048C" w14:textId="77777777" w:rsidR="00401B88" w:rsidRDefault="00401B8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9AF15" w14:textId="77777777" w:rsidR="00401B88" w:rsidRDefault="00401B88" w:rsidP="00DC1A1A">
      <w:pPr>
        <w:spacing w:after="0" w:line="240" w:lineRule="auto"/>
      </w:pPr>
      <w:r>
        <w:separator/>
      </w:r>
    </w:p>
    <w:p w14:paraId="6F8E8ABF" w14:textId="77777777" w:rsidR="00401B88" w:rsidRDefault="00401B88"/>
    <w:p w14:paraId="4A6DC496" w14:textId="77777777" w:rsidR="00401B88" w:rsidRDefault="00401B88" w:rsidP="00454290"/>
  </w:footnote>
  <w:footnote w:type="continuationSeparator" w:id="0">
    <w:p w14:paraId="6B9A72ED" w14:textId="77777777" w:rsidR="00401B88" w:rsidRDefault="00401B88" w:rsidP="00DC1A1A">
      <w:pPr>
        <w:spacing w:after="0" w:line="240" w:lineRule="auto"/>
      </w:pPr>
      <w:r>
        <w:continuationSeparator/>
      </w:r>
    </w:p>
    <w:p w14:paraId="1F37EDB4" w14:textId="77777777" w:rsidR="00401B88" w:rsidRDefault="00401B88"/>
    <w:p w14:paraId="3FA6D2C1" w14:textId="77777777" w:rsidR="00401B88" w:rsidRDefault="00401B8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2B15"/>
    <w:rsid w:val="002F5981"/>
    <w:rsid w:val="00301624"/>
    <w:rsid w:val="003016F3"/>
    <w:rsid w:val="00301A0D"/>
    <w:rsid w:val="00302C3F"/>
    <w:rsid w:val="00304D69"/>
    <w:rsid w:val="00310225"/>
    <w:rsid w:val="00310B01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9C9"/>
    <w:rsid w:val="00373821"/>
    <w:rsid w:val="00381B70"/>
    <w:rsid w:val="0039111E"/>
    <w:rsid w:val="00392D98"/>
    <w:rsid w:val="00393FE0"/>
    <w:rsid w:val="0039441A"/>
    <w:rsid w:val="003968C5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58B1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B4295"/>
    <w:rsid w:val="006B55DB"/>
    <w:rsid w:val="006B7E6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3FA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D0900"/>
    <w:rsid w:val="008D1E14"/>
    <w:rsid w:val="008D4925"/>
    <w:rsid w:val="008D7356"/>
    <w:rsid w:val="008E2316"/>
    <w:rsid w:val="008E3746"/>
    <w:rsid w:val="008F00D0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7067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7CEE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3B3A61"/>
    <w:rsid w:val="005365D2"/>
    <w:rsid w:val="00562712"/>
    <w:rsid w:val="005B4761"/>
    <w:rsid w:val="0063588A"/>
    <w:rsid w:val="006519E4"/>
    <w:rsid w:val="006F441D"/>
    <w:rsid w:val="007F4515"/>
    <w:rsid w:val="007F4556"/>
    <w:rsid w:val="0080736A"/>
    <w:rsid w:val="00845344"/>
    <w:rsid w:val="008B135B"/>
    <w:rsid w:val="0098759D"/>
    <w:rsid w:val="00BE72BC"/>
    <w:rsid w:val="00D145E3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52</TotalTime>
  <Pages>2</Pages>
  <Words>336</Words>
  <Characters>1916</Characters>
  <Application>Microsoft Office Word</Application>
  <DocSecurity>0</DocSecurity>
  <Lines>15</Lines>
  <Paragraphs>4</Paragraphs>
  <ScaleCrop>false</ScaleCrop>
  <Company>Nome Progetto: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93</cp:revision>
  <cp:lastPrinted>2017-03-29T10:57:00Z</cp:lastPrinted>
  <dcterms:created xsi:type="dcterms:W3CDTF">2026-01-19T09:45:00Z</dcterms:created>
  <dcterms:modified xsi:type="dcterms:W3CDTF">2026-02-02T14:36:00Z</dcterms:modified>
</cp:coreProperties>
</file>