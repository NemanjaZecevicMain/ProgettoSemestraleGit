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64FE14E" w:rsidR="005D6E86" w:rsidRPr="001D1B3C" w:rsidRDefault="00D36C9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01.2026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4960589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1A397792" w:rsidR="00632B06" w:rsidRPr="001D1B3C" w:rsidRDefault="00D36C9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 scelto il mio progetto (gestionario assenze),</w:t>
            </w:r>
            <w:r w:rsidR="0041061F">
              <w:rPr>
                <w:rFonts w:ascii="Arial" w:hAnsi="Arial" w:cs="Arial"/>
              </w:rPr>
              <w:t xml:space="preserve"> ho deciso con quale linguaggio sviluppare il mio progetto,</w:t>
            </w:r>
            <w:r>
              <w:rPr>
                <w:rFonts w:ascii="Arial" w:hAnsi="Arial" w:cs="Arial"/>
              </w:rPr>
              <w:t xml:space="preserve"> ho pensato ai requisiti del mio progetto e li ho scritti su trello</w:t>
            </w:r>
            <w:r w:rsidR="0041061F">
              <w:rPr>
                <w:rFonts w:ascii="Arial" w:hAnsi="Arial" w:cs="Arial"/>
              </w:rPr>
              <w:t xml:space="preserve"> modello Jira. In seguito ho creato una specie di Gantt preventivo sempre su Jira con i requisiti definiti precedentemente.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F58DE9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A0B8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66D2E2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:showingPlcHdr/>
        <w15:color w:val="C0C0C0"/>
      </w:sdtPr>
      <w:sdtContent>
        <w:p w14:paraId="602661E2" w14:textId="77777777" w:rsidR="00872C0D" w:rsidRDefault="00872C0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77777777" w:rsidR="00624F63" w:rsidRPr="00872C0D" w:rsidRDefault="00624F6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</w:t>
          </w:r>
          <w:r w:rsidR="00E432E6">
            <w:rPr>
              <w:rStyle w:val="Testosegnaposto"/>
            </w:rPr>
            <w:t>t</w:t>
          </w:r>
          <w:r>
            <w:rPr>
              <w:rStyle w:val="Testosegnaposto"/>
            </w:rPr>
            <w:t>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0A51EFDF" w:rsidR="00624F63" w:rsidRPr="001D1B3C" w:rsidRDefault="00ED63D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B7FB9" w14:textId="77777777" w:rsidR="00965900" w:rsidRDefault="00965900" w:rsidP="00DC1A1A">
      <w:pPr>
        <w:spacing w:after="0" w:line="240" w:lineRule="auto"/>
      </w:pPr>
      <w:r>
        <w:separator/>
      </w:r>
    </w:p>
    <w:p w14:paraId="6D2FDE6E" w14:textId="77777777" w:rsidR="00965900" w:rsidRDefault="00965900"/>
    <w:p w14:paraId="60751679" w14:textId="77777777" w:rsidR="00965900" w:rsidRDefault="00965900" w:rsidP="00454290"/>
  </w:endnote>
  <w:endnote w:type="continuationSeparator" w:id="0">
    <w:p w14:paraId="2875BAC8" w14:textId="77777777" w:rsidR="00965900" w:rsidRDefault="00965900" w:rsidP="00DC1A1A">
      <w:pPr>
        <w:spacing w:after="0" w:line="240" w:lineRule="auto"/>
      </w:pPr>
      <w:r>
        <w:continuationSeparator/>
      </w:r>
    </w:p>
    <w:p w14:paraId="478B40AE" w14:textId="77777777" w:rsidR="00965900" w:rsidRDefault="00965900"/>
    <w:p w14:paraId="443D2BA0" w14:textId="77777777" w:rsidR="00965900" w:rsidRDefault="0096590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BC1A8" w14:textId="77777777" w:rsidR="00965900" w:rsidRDefault="00965900" w:rsidP="00DC1A1A">
      <w:pPr>
        <w:spacing w:after="0" w:line="240" w:lineRule="auto"/>
      </w:pPr>
      <w:r>
        <w:separator/>
      </w:r>
    </w:p>
    <w:p w14:paraId="0E80F4F8" w14:textId="77777777" w:rsidR="00965900" w:rsidRDefault="00965900"/>
    <w:p w14:paraId="044284A5" w14:textId="77777777" w:rsidR="00965900" w:rsidRDefault="00965900" w:rsidP="00454290"/>
  </w:footnote>
  <w:footnote w:type="continuationSeparator" w:id="0">
    <w:p w14:paraId="76EA0805" w14:textId="77777777" w:rsidR="00965900" w:rsidRDefault="00965900" w:rsidP="00DC1A1A">
      <w:pPr>
        <w:spacing w:after="0" w:line="240" w:lineRule="auto"/>
      </w:pPr>
      <w:r>
        <w:continuationSeparator/>
      </w:r>
    </w:p>
    <w:p w14:paraId="0B42ABC5" w14:textId="77777777" w:rsidR="00965900" w:rsidRDefault="00965900"/>
    <w:p w14:paraId="17C4531A" w14:textId="77777777" w:rsidR="00965900" w:rsidRDefault="0096590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B86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B7E6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135B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63588A"/>
    <w:rsid w:val="006519E4"/>
    <w:rsid w:val="007F4515"/>
    <w:rsid w:val="007F4556"/>
    <w:rsid w:val="0080736A"/>
    <w:rsid w:val="008B135B"/>
    <w:rsid w:val="0098759D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</Template>
  <TotalTime>11</TotalTime>
  <Pages>2</Pages>
  <Words>197</Words>
  <Characters>1124</Characters>
  <Application>Microsoft Office Word</Application>
  <DocSecurity>0</DocSecurity>
  <Lines>9</Lines>
  <Paragraphs>2</Paragraphs>
  <ScaleCrop>false</ScaleCrop>
  <Company>Nome Progetto: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14</cp:revision>
  <cp:lastPrinted>2017-03-29T10:57:00Z</cp:lastPrinted>
  <dcterms:created xsi:type="dcterms:W3CDTF">2026-01-19T09:45:00Z</dcterms:created>
  <dcterms:modified xsi:type="dcterms:W3CDTF">2026-01-26T15:08:00Z</dcterms:modified>
</cp:coreProperties>
</file>