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0C6F6E3" w:rsidR="005D6E86" w:rsidRPr="001D1B3C" w:rsidRDefault="00067C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F5DDD">
              <w:rPr>
                <w:rFonts w:ascii="Arial" w:hAnsi="Arial" w:cs="Arial"/>
              </w:rPr>
              <w:t>7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4D3A3986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5B4AEE">
              <w:rPr>
                <w:rFonts w:ascii="Arial" w:hAnsi="Arial" w:cs="Arial"/>
                <w:b/>
                <w:bCs/>
              </w:rPr>
              <w:t>15:45</w:t>
            </w:r>
          </w:p>
          <w:p w14:paraId="3BDFF3E9" w14:textId="2C889958" w:rsidR="00D521C5" w:rsidRPr="00D521C5" w:rsidRDefault="005B4AEE" w:rsidP="005B4A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implementato la maggior parte delle funzioni dell’amministratore. Come la visualizzazione di utenti e classi, approvazioni assenze, storico avanzato di operazioni, gestione utenti, e così via.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3B4686A" w:rsidR="00632B06" w:rsidRPr="005C7053" w:rsidRDefault="005B4AEE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Documentazione.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B4E5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122491FD" w:rsidR="00872C0D" w:rsidRDefault="005B4AEE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Gli ho chiesto quali funzionalità deve avere l’admin.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2BD32C63" w14:textId="23906A16" w:rsidR="00132EB5" w:rsidRPr="00132EB5" w:rsidRDefault="005B4AEE" w:rsidP="00DE7E33">
      <w:pPr>
        <w:pStyle w:val="NormaleWeb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rFonts w:ascii="Arial" w:eastAsiaTheme="minorHAnsi" w:hAnsi="Arial" w:cs="Arial"/>
          <w:sz w:val="22"/>
          <w:szCs w:val="22"/>
          <w:lang w:eastAsia="en-US"/>
        </w:rPr>
        <w:t>La lista di funzionalità.</w:t>
      </w:r>
    </w:p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E4BD34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718C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18C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BA0AB" w14:textId="77777777" w:rsidR="00767537" w:rsidRDefault="00767537" w:rsidP="00DC1A1A">
      <w:pPr>
        <w:spacing w:after="0" w:line="240" w:lineRule="auto"/>
      </w:pPr>
      <w:r>
        <w:separator/>
      </w:r>
    </w:p>
    <w:p w14:paraId="1C1F8A14" w14:textId="77777777" w:rsidR="00767537" w:rsidRDefault="00767537"/>
    <w:p w14:paraId="0100DF76" w14:textId="77777777" w:rsidR="00767537" w:rsidRDefault="00767537" w:rsidP="00454290"/>
  </w:endnote>
  <w:endnote w:type="continuationSeparator" w:id="0">
    <w:p w14:paraId="45A3026B" w14:textId="77777777" w:rsidR="00767537" w:rsidRDefault="00767537" w:rsidP="00DC1A1A">
      <w:pPr>
        <w:spacing w:after="0" w:line="240" w:lineRule="auto"/>
      </w:pPr>
      <w:r>
        <w:continuationSeparator/>
      </w:r>
    </w:p>
    <w:p w14:paraId="19A0ABD0" w14:textId="77777777" w:rsidR="00767537" w:rsidRDefault="00767537"/>
    <w:p w14:paraId="43EBF9C4" w14:textId="77777777" w:rsidR="00767537" w:rsidRDefault="0076753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86029" w14:textId="77777777" w:rsidR="00767537" w:rsidRDefault="00767537" w:rsidP="00DC1A1A">
      <w:pPr>
        <w:spacing w:after="0" w:line="240" w:lineRule="auto"/>
      </w:pPr>
      <w:r>
        <w:separator/>
      </w:r>
    </w:p>
    <w:p w14:paraId="112DC975" w14:textId="77777777" w:rsidR="00767537" w:rsidRDefault="00767537"/>
    <w:p w14:paraId="249648B3" w14:textId="77777777" w:rsidR="00767537" w:rsidRDefault="00767537" w:rsidP="00454290"/>
  </w:footnote>
  <w:footnote w:type="continuationSeparator" w:id="0">
    <w:p w14:paraId="3E607BB0" w14:textId="77777777" w:rsidR="00767537" w:rsidRDefault="00767537" w:rsidP="00DC1A1A">
      <w:pPr>
        <w:spacing w:after="0" w:line="240" w:lineRule="auto"/>
      </w:pPr>
      <w:r>
        <w:continuationSeparator/>
      </w:r>
    </w:p>
    <w:p w14:paraId="1675DD64" w14:textId="77777777" w:rsidR="00767537" w:rsidRDefault="00767537"/>
    <w:p w14:paraId="42BAFF9F" w14:textId="77777777" w:rsidR="00767537" w:rsidRDefault="0076753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2ED2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B4AEE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67537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AF6FD6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5DD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5417E"/>
    <w:rsid w:val="00666750"/>
    <w:rsid w:val="006F441D"/>
    <w:rsid w:val="00742680"/>
    <w:rsid w:val="00792B63"/>
    <w:rsid w:val="007F0652"/>
    <w:rsid w:val="007F4515"/>
    <w:rsid w:val="007F4556"/>
    <w:rsid w:val="0080736A"/>
    <w:rsid w:val="00845344"/>
    <w:rsid w:val="00873C8A"/>
    <w:rsid w:val="008B135B"/>
    <w:rsid w:val="008D724D"/>
    <w:rsid w:val="0094384A"/>
    <w:rsid w:val="0098759D"/>
    <w:rsid w:val="009919AD"/>
    <w:rsid w:val="00AF6C82"/>
    <w:rsid w:val="00AF6FD6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669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559</cp:revision>
  <cp:lastPrinted>2017-03-29T10:57:00Z</cp:lastPrinted>
  <dcterms:created xsi:type="dcterms:W3CDTF">2026-01-19T09:45:00Z</dcterms:created>
  <dcterms:modified xsi:type="dcterms:W3CDTF">2026-03-17T14:28:00Z</dcterms:modified>
</cp:coreProperties>
</file>