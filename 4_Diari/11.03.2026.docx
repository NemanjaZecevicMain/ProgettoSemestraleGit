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EA76BE3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55D18">
              <w:rPr>
                <w:rFonts w:ascii="Arial" w:hAnsi="Arial" w:cs="Arial"/>
              </w:rPr>
              <w:t>1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354C9D02" w:rsidR="008246CE" w:rsidRPr="00C64425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8246CE" w:rsidRPr="00770F56">
              <w:rPr>
                <w:rFonts w:ascii="Arial" w:hAnsi="Arial" w:cs="Arial"/>
                <w:b/>
                <w:bCs/>
              </w:rPr>
              <w:t>11:35</w:t>
            </w:r>
          </w:p>
          <w:p w14:paraId="57F07016" w14:textId="549081DA" w:rsidR="00C64425" w:rsidRDefault="00C64425" w:rsidP="00770F56">
            <w:pPr>
              <w:rPr>
                <w:rFonts w:ascii="Arial" w:hAnsi="Arial" w:cs="Arial"/>
              </w:rPr>
            </w:pPr>
            <w:r w:rsidRPr="00C64425">
              <w:t xml:space="preserve">Ho preparato e configurato il PC in vista delle </w:t>
            </w:r>
            <w:proofErr w:type="spellStart"/>
            <w:r w:rsidRPr="00C64425">
              <w:rPr>
                <w:rStyle w:val="Enfasigrassetto"/>
                <w:b w:val="0"/>
                <w:bCs w:val="0"/>
              </w:rPr>
              <w:t>SwissSkills</w:t>
            </w:r>
            <w:proofErr w:type="spellEnd"/>
            <w:r w:rsidRPr="00C64425">
              <w:t>,</w:t>
            </w:r>
            <w:r>
              <w:t xml:space="preserve"> risolvendo alcuni problemi tecnici che causavano malfunzionamenti nell’ambiente di lavoro.</w:t>
            </w:r>
          </w:p>
          <w:p w14:paraId="009C49AB" w14:textId="24B8931C" w:rsidR="00D521C5" w:rsidRDefault="00D521C5" w:rsidP="00770F56">
            <w:pPr>
              <w:rPr>
                <w:rFonts w:ascii="Arial" w:hAnsi="Arial" w:cs="Arial"/>
                <w:b/>
                <w:bCs/>
              </w:rPr>
            </w:pPr>
            <w:r w:rsidRPr="00D521C5">
              <w:rPr>
                <w:rFonts w:ascii="Arial" w:hAnsi="Arial" w:cs="Arial"/>
                <w:b/>
                <w:bCs/>
              </w:rPr>
              <w:t>12:30 – 15:45</w:t>
            </w:r>
          </w:p>
          <w:p w14:paraId="3BDFF3E9" w14:textId="580972A5" w:rsidR="00D521C5" w:rsidRPr="00D521C5" w:rsidRDefault="00C64425" w:rsidP="00770F56">
            <w:pPr>
              <w:rPr>
                <w:rFonts w:ascii="Arial" w:hAnsi="Arial" w:cs="Arial"/>
              </w:rPr>
            </w:pPr>
            <w:r>
              <w:t xml:space="preserve">Ho </w:t>
            </w:r>
            <w:r>
              <w:t>fatto l’</w:t>
            </w:r>
            <w:r>
              <w:t>incontro</w:t>
            </w:r>
            <w:r>
              <w:t xml:space="preserve"> settimanale</w:t>
            </w:r>
            <w:r>
              <w:t xml:space="preserve"> con il docente per la revisione del progetto e </w:t>
            </w:r>
            <w:r>
              <w:t xml:space="preserve">poi </w:t>
            </w:r>
            <w:r>
              <w:t xml:space="preserve">ho sistemato il </w:t>
            </w:r>
            <w:r w:rsidRPr="00C64425">
              <w:rPr>
                <w:rStyle w:val="Enfasigrassetto"/>
                <w:b w:val="0"/>
                <w:bCs w:val="0"/>
              </w:rPr>
              <w:t>diagramma E-R</w:t>
            </w:r>
            <w:r w:rsidRPr="00C64425">
              <w:rPr>
                <w:b/>
                <w:bCs/>
              </w:rPr>
              <w:t>,</w:t>
            </w:r>
            <w:r>
              <w:t xml:space="preserve"> </w:t>
            </w:r>
            <w:r>
              <w:t>aggiornandolo aggiungendo nuove tabelle e campi che ho creato durante l’implementazione.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50842A6" w:rsidR="00632B06" w:rsidRPr="005C7053" w:rsidRDefault="006B069D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Messa in sicurezza delle credenziali dell’email di gestione assenze e informarmi su che tipo di CSV ottengo per importazione dati.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147744A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51E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7EA4D0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51E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0C927D7A" w:rsidR="00872C0D" w:rsidRDefault="000651EC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Nulla riguardante il progetto.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7EF174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51E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38263850" w:rsidR="00624F63" w:rsidRPr="001D1B3C" w:rsidRDefault="00624F63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3F89" w14:textId="77777777" w:rsidR="00611CFD" w:rsidRDefault="00611CFD" w:rsidP="00DC1A1A">
      <w:pPr>
        <w:spacing w:after="0" w:line="240" w:lineRule="auto"/>
      </w:pPr>
      <w:r>
        <w:separator/>
      </w:r>
    </w:p>
    <w:p w14:paraId="07B26DAC" w14:textId="77777777" w:rsidR="00611CFD" w:rsidRDefault="00611CFD"/>
    <w:p w14:paraId="63261F8C" w14:textId="77777777" w:rsidR="00611CFD" w:rsidRDefault="00611CFD" w:rsidP="00454290"/>
  </w:endnote>
  <w:endnote w:type="continuationSeparator" w:id="0">
    <w:p w14:paraId="1C788BA8" w14:textId="77777777" w:rsidR="00611CFD" w:rsidRDefault="00611CFD" w:rsidP="00DC1A1A">
      <w:pPr>
        <w:spacing w:after="0" w:line="240" w:lineRule="auto"/>
      </w:pPr>
      <w:r>
        <w:continuationSeparator/>
      </w:r>
    </w:p>
    <w:p w14:paraId="57926C78" w14:textId="77777777" w:rsidR="00611CFD" w:rsidRDefault="00611CFD"/>
    <w:p w14:paraId="27581987" w14:textId="77777777" w:rsidR="00611CFD" w:rsidRDefault="00611CF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</w:t>
        </w:r>
        <w:proofErr w:type="spellStart"/>
        <w:r w:rsidR="00E60F7B">
          <w:rPr>
            <w:rFonts w:ascii="Arial" w:hAnsi="Arial" w:cs="Arial"/>
          </w:rPr>
          <w:t>gestione_assenze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3E80C" w14:textId="77777777" w:rsidR="00611CFD" w:rsidRDefault="00611CFD" w:rsidP="00DC1A1A">
      <w:pPr>
        <w:spacing w:after="0" w:line="240" w:lineRule="auto"/>
      </w:pPr>
      <w:r>
        <w:separator/>
      </w:r>
    </w:p>
    <w:p w14:paraId="0049FC24" w14:textId="77777777" w:rsidR="00611CFD" w:rsidRDefault="00611CFD"/>
    <w:p w14:paraId="315A9425" w14:textId="77777777" w:rsidR="00611CFD" w:rsidRDefault="00611CFD" w:rsidP="00454290"/>
  </w:footnote>
  <w:footnote w:type="continuationSeparator" w:id="0">
    <w:p w14:paraId="37320EB3" w14:textId="77777777" w:rsidR="00611CFD" w:rsidRDefault="00611CFD" w:rsidP="00DC1A1A">
      <w:pPr>
        <w:spacing w:after="0" w:line="240" w:lineRule="auto"/>
      </w:pPr>
      <w:r>
        <w:continuationSeparator/>
      </w:r>
    </w:p>
    <w:p w14:paraId="166AAD4A" w14:textId="77777777" w:rsidR="00611CFD" w:rsidRDefault="00611CFD"/>
    <w:p w14:paraId="1586B592" w14:textId="77777777" w:rsidR="00611CFD" w:rsidRDefault="00611CF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proofErr w:type="spellStart"/>
    <w:r>
      <w:rPr>
        <w:rFonts w:ascii="Arial" w:hAnsi="Arial" w:cs="Arial"/>
        <w:lang w:val="fr-CH"/>
      </w:rPr>
      <w:t>Nemanja</w:t>
    </w:r>
    <w:proofErr w:type="spellEnd"/>
    <w:r>
      <w:rPr>
        <w:rFonts w:ascii="Arial" w:hAnsi="Arial" w:cs="Arial"/>
        <w:lang w:val="fr-CH"/>
      </w:rPr>
      <w:t xml:space="preserve"> </w:t>
    </w:r>
    <w:proofErr w:type="spellStart"/>
    <w:r>
      <w:rPr>
        <w:rFonts w:ascii="Arial" w:hAnsi="Arial" w:cs="Arial"/>
        <w:lang w:val="fr-CH"/>
      </w:rPr>
      <w:t>Zecevic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1EC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5D18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CFD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069D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618D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1436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425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D4941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4CEE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5D5F32"/>
    <w:rsid w:val="0063588A"/>
    <w:rsid w:val="006519E4"/>
    <w:rsid w:val="0065417E"/>
    <w:rsid w:val="00666750"/>
    <w:rsid w:val="006F441D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B60A47"/>
    <w:rsid w:val="00B83F17"/>
    <w:rsid w:val="00BE72BC"/>
    <w:rsid w:val="00CB5903"/>
    <w:rsid w:val="00CD4941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685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583</cp:revision>
  <cp:lastPrinted>2017-03-29T10:57:00Z</cp:lastPrinted>
  <dcterms:created xsi:type="dcterms:W3CDTF">2026-01-19T09:45:00Z</dcterms:created>
  <dcterms:modified xsi:type="dcterms:W3CDTF">2026-03-11T13:59:00Z</dcterms:modified>
</cp:coreProperties>
</file>