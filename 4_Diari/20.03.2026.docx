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5321143" w:rsidR="005D6E86" w:rsidRPr="001D1B3C" w:rsidRDefault="009F22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2F6F643A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2407ED8E" w14:textId="32241074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4D3A3986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5B4AEE">
              <w:rPr>
                <w:rFonts w:ascii="Arial" w:hAnsi="Arial" w:cs="Arial"/>
                <w:b/>
                <w:bCs/>
              </w:rPr>
              <w:t>15:45</w:t>
            </w:r>
          </w:p>
          <w:p w14:paraId="3BDFF3E9" w14:textId="43EF4192" w:rsidR="00D521C5" w:rsidRPr="00D521C5" w:rsidRDefault="006F5C36" w:rsidP="005B4A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con la documentazione del codice documentando la parte di visualizzazione delle liste di allievi, classi e così via.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3B4686A" w:rsidR="00632B06" w:rsidRPr="005C7053" w:rsidRDefault="005B4AEE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Documentazione.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B4E5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7B069858" w:rsidR="00872C0D" w:rsidRDefault="007F3C6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Gli ho chiesto suggerimenti sulla documentazione.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11F61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BB3A6" w14:textId="77777777" w:rsidR="000445B5" w:rsidRDefault="000445B5" w:rsidP="00DC1A1A">
      <w:pPr>
        <w:spacing w:after="0" w:line="240" w:lineRule="auto"/>
      </w:pPr>
      <w:r>
        <w:separator/>
      </w:r>
    </w:p>
    <w:p w14:paraId="1E57CDBC" w14:textId="77777777" w:rsidR="000445B5" w:rsidRDefault="000445B5"/>
    <w:p w14:paraId="297C6463" w14:textId="77777777" w:rsidR="000445B5" w:rsidRDefault="000445B5" w:rsidP="00454290"/>
  </w:endnote>
  <w:endnote w:type="continuationSeparator" w:id="0">
    <w:p w14:paraId="145C8B64" w14:textId="77777777" w:rsidR="000445B5" w:rsidRDefault="000445B5" w:rsidP="00DC1A1A">
      <w:pPr>
        <w:spacing w:after="0" w:line="240" w:lineRule="auto"/>
      </w:pPr>
      <w:r>
        <w:continuationSeparator/>
      </w:r>
    </w:p>
    <w:p w14:paraId="3D5C36E6" w14:textId="77777777" w:rsidR="000445B5" w:rsidRDefault="000445B5"/>
    <w:p w14:paraId="15B2D88B" w14:textId="77777777" w:rsidR="000445B5" w:rsidRDefault="000445B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7A3AF" w14:textId="77777777" w:rsidR="000445B5" w:rsidRDefault="000445B5" w:rsidP="00DC1A1A">
      <w:pPr>
        <w:spacing w:after="0" w:line="240" w:lineRule="auto"/>
      </w:pPr>
      <w:r>
        <w:separator/>
      </w:r>
    </w:p>
    <w:p w14:paraId="4E1F671C" w14:textId="77777777" w:rsidR="000445B5" w:rsidRDefault="000445B5"/>
    <w:p w14:paraId="25C384A6" w14:textId="77777777" w:rsidR="000445B5" w:rsidRDefault="000445B5" w:rsidP="00454290"/>
  </w:footnote>
  <w:footnote w:type="continuationSeparator" w:id="0">
    <w:p w14:paraId="0B767D55" w14:textId="77777777" w:rsidR="000445B5" w:rsidRDefault="000445B5" w:rsidP="00DC1A1A">
      <w:pPr>
        <w:spacing w:after="0" w:line="240" w:lineRule="auto"/>
      </w:pPr>
      <w:r>
        <w:continuationSeparator/>
      </w:r>
    </w:p>
    <w:p w14:paraId="5BB2EB90" w14:textId="77777777" w:rsidR="000445B5" w:rsidRDefault="000445B5"/>
    <w:p w14:paraId="7A03CA4D" w14:textId="77777777" w:rsidR="000445B5" w:rsidRDefault="000445B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45B5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2634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058F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15DE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9C4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0F81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5C36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3C67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C69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220E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94211"/>
    <w:rsid w:val="00CA1574"/>
    <w:rsid w:val="00CA3BF6"/>
    <w:rsid w:val="00CA3E23"/>
    <w:rsid w:val="00CA723F"/>
    <w:rsid w:val="00CA7B06"/>
    <w:rsid w:val="00CA7C7B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7CC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2072D"/>
    <w:rsid w:val="005365D2"/>
    <w:rsid w:val="00562712"/>
    <w:rsid w:val="00590C70"/>
    <w:rsid w:val="005B4761"/>
    <w:rsid w:val="006119C4"/>
    <w:rsid w:val="0063588A"/>
    <w:rsid w:val="006519E4"/>
    <w:rsid w:val="0065417E"/>
    <w:rsid w:val="00666750"/>
    <w:rsid w:val="006F441D"/>
    <w:rsid w:val="00742680"/>
    <w:rsid w:val="00792B63"/>
    <w:rsid w:val="007F0652"/>
    <w:rsid w:val="007F4515"/>
    <w:rsid w:val="007F4556"/>
    <w:rsid w:val="0080736A"/>
    <w:rsid w:val="00845344"/>
    <w:rsid w:val="00862C05"/>
    <w:rsid w:val="00873C8A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A7C7B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672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583</cp:revision>
  <cp:lastPrinted>2017-03-29T10:57:00Z</cp:lastPrinted>
  <dcterms:created xsi:type="dcterms:W3CDTF">2026-01-19T09:45:00Z</dcterms:created>
  <dcterms:modified xsi:type="dcterms:W3CDTF">2026-03-20T10:10:00Z</dcterms:modified>
</cp:coreProperties>
</file>