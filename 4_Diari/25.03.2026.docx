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5A797BE2"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E2AF32D" w:rsidR="005D6E86" w:rsidRPr="001D1B3C" w:rsidRDefault="000F0ADC"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4EFE8A8D" w:rsidR="005D6E86" w:rsidRPr="001D1B3C" w:rsidRDefault="00A97956" w:rsidP="00632B06">
            <w:pPr>
              <w:rPr>
                <w:rFonts w:ascii="Arial" w:hAnsi="Arial" w:cs="Arial"/>
              </w:rPr>
            </w:pPr>
            <w:r>
              <w:rPr>
                <w:rFonts w:ascii="Arial" w:hAnsi="Arial" w:cs="Arial"/>
              </w:rPr>
              <w:t>2</w:t>
            </w:r>
            <w:r w:rsidR="009D18EA">
              <w:rPr>
                <w:rFonts w:ascii="Arial" w:hAnsi="Arial" w:cs="Arial"/>
              </w:rPr>
              <w:t>5</w:t>
            </w:r>
            <w:r w:rsidR="005D6E86" w:rsidRPr="001D1B3C">
              <w:rPr>
                <w:rFonts w:ascii="Arial" w:hAnsi="Arial" w:cs="Arial"/>
              </w:rPr>
              <w:t>.</w:t>
            </w:r>
            <w:r w:rsidR="000F0ADC">
              <w:rPr>
                <w:rFonts w:ascii="Arial" w:hAnsi="Arial" w:cs="Arial"/>
              </w:rPr>
              <w:t>0</w:t>
            </w:r>
            <w:r w:rsidR="002F3F8B">
              <w:rPr>
                <w:rFonts w:ascii="Arial" w:hAnsi="Arial" w:cs="Arial"/>
              </w:rPr>
              <w:t>3</w:t>
            </w:r>
            <w:r w:rsidR="000F0ADC">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D1CC197" w:rsidR="005D6E86" w:rsidRPr="001D1B3C" w:rsidRDefault="000F0ADC" w:rsidP="00632B06">
            <w:pPr>
              <w:rPr>
                <w:rFonts w:ascii="Arial" w:hAnsi="Arial" w:cs="Arial"/>
              </w:rPr>
            </w:pPr>
            <w:bookmarkStart w:id="0" w:name="OLE_LINK1"/>
            <w:bookmarkStart w:id="1" w:name="OLE_LINK2"/>
            <w:r>
              <w:rPr>
                <w:rFonts w:ascii="Arial" w:hAnsi="Arial" w:cs="Arial"/>
              </w:rPr>
              <w:t>08</w:t>
            </w:r>
            <w:r w:rsidR="005D6E86" w:rsidRPr="001D1B3C">
              <w:rPr>
                <w:rFonts w:ascii="Arial" w:hAnsi="Arial" w:cs="Arial"/>
              </w:rPr>
              <w:t>:</w:t>
            </w:r>
            <w:r>
              <w:rPr>
                <w:rFonts w:ascii="Arial" w:hAnsi="Arial" w:cs="Arial"/>
              </w:rPr>
              <w:t>20</w:t>
            </w:r>
            <w:r w:rsidR="005D6E86" w:rsidRPr="001D1B3C">
              <w:rPr>
                <w:rFonts w:ascii="Arial" w:hAnsi="Arial" w:cs="Arial"/>
              </w:rPr>
              <w:t xml:space="preserve"> –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60FFD541" w:rsidR="005D6E86" w:rsidRPr="001D1B3C" w:rsidRDefault="00CF5022" w:rsidP="00632B06">
            <w:pPr>
              <w:rPr>
                <w:rFonts w:ascii="Arial" w:hAnsi="Arial" w:cs="Arial"/>
              </w:rPr>
            </w:pPr>
            <w:r>
              <w:rPr>
                <w:rFonts w:ascii="Arial" w:hAnsi="Arial" w:cs="Arial"/>
              </w:rPr>
              <w:t>Pomeriggio</w:t>
            </w:r>
          </w:p>
        </w:tc>
        <w:tc>
          <w:tcPr>
            <w:tcW w:w="1250" w:type="pct"/>
            <w:vAlign w:val="center"/>
          </w:tcPr>
          <w:p w14:paraId="2407ED8E" w14:textId="3B322188" w:rsidR="005D6E86" w:rsidRPr="001D1B3C" w:rsidRDefault="00CF5022" w:rsidP="00632B06">
            <w:pPr>
              <w:rPr>
                <w:rFonts w:ascii="Arial" w:hAnsi="Arial" w:cs="Arial"/>
              </w:rPr>
            </w:pPr>
            <w:r>
              <w:rPr>
                <w:rFonts w:ascii="Arial" w:hAnsi="Arial" w:cs="Arial"/>
              </w:rPr>
              <w:t>12:30 – 15:45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770F56">
        <w:tc>
          <w:tcPr>
            <w:tcW w:w="9628"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770F56" w:rsidRPr="001D1B3C" w14:paraId="199D0E7C" w14:textId="77777777" w:rsidTr="00BC345B">
        <w:trPr>
          <w:trHeight w:val="1059"/>
        </w:trPr>
        <w:tc>
          <w:tcPr>
            <w:tcW w:w="9628" w:type="dxa"/>
          </w:tcPr>
          <w:p w14:paraId="4461AD2A" w14:textId="0F524465" w:rsidR="008246CE" w:rsidRDefault="00770F56" w:rsidP="00770F56">
            <w:pPr>
              <w:rPr>
                <w:rFonts w:ascii="Arial" w:hAnsi="Arial" w:cs="Arial"/>
              </w:rPr>
            </w:pPr>
            <w:r w:rsidRPr="00770F56">
              <w:rPr>
                <w:rFonts w:ascii="Arial" w:hAnsi="Arial" w:cs="Arial"/>
                <w:b/>
                <w:bCs/>
              </w:rPr>
              <w:t xml:space="preserve">08:20 – </w:t>
            </w:r>
            <w:r w:rsidR="001C592C">
              <w:rPr>
                <w:rFonts w:ascii="Arial" w:hAnsi="Arial" w:cs="Arial"/>
                <w:b/>
                <w:bCs/>
              </w:rPr>
              <w:t>11:35</w:t>
            </w:r>
          </w:p>
          <w:p w14:paraId="6508388D" w14:textId="1AF12BD8" w:rsidR="00D521C5" w:rsidRDefault="001C592C" w:rsidP="005B4AEE">
            <w:pPr>
              <w:rPr>
                <w:rFonts w:ascii="Arial" w:hAnsi="Arial" w:cs="Arial"/>
              </w:rPr>
            </w:pPr>
            <w:r>
              <w:rPr>
                <w:rFonts w:ascii="Arial" w:hAnsi="Arial" w:cs="Arial"/>
              </w:rPr>
              <w:t>Nella mattinata ho rimosso il sistema di audit avanzato dalle funzionalità dell’admin dopo aver constatato con il docente che l’eliminazione dei vecchi log non era necessaria, inoltre ho sistemato il sistema di visualizzazione delle ore di assenza, migliorando la visualizzazione delle ore di assenza.</w:t>
            </w:r>
          </w:p>
          <w:p w14:paraId="2E80DDF8" w14:textId="3A6F1EDD" w:rsidR="001C592C" w:rsidRDefault="001C592C" w:rsidP="005B4AEE">
            <w:pPr>
              <w:rPr>
                <w:rFonts w:ascii="Arial" w:hAnsi="Arial" w:cs="Arial"/>
                <w:b/>
                <w:bCs/>
              </w:rPr>
            </w:pPr>
            <w:r w:rsidRPr="001C592C">
              <w:rPr>
                <w:rFonts w:ascii="Arial" w:hAnsi="Arial" w:cs="Arial"/>
                <w:b/>
                <w:bCs/>
              </w:rPr>
              <w:t>12:30 – 15:45</w:t>
            </w:r>
          </w:p>
          <w:p w14:paraId="6A318B76" w14:textId="60CEC7E5" w:rsidR="001C592C" w:rsidRDefault="001C592C" w:rsidP="005B4AEE">
            <w:pPr>
              <w:rPr>
                <w:rFonts w:ascii="Arial" w:hAnsi="Arial" w:cs="Arial"/>
              </w:rPr>
            </w:pPr>
            <w:r>
              <w:rPr>
                <w:rFonts w:ascii="Arial" w:hAnsi="Arial" w:cs="Arial"/>
              </w:rPr>
              <w:t>Nel pomeriggio</w:t>
            </w:r>
            <w:r w:rsidR="009D18EA">
              <w:rPr>
                <w:rFonts w:ascii="Arial" w:hAnsi="Arial" w:cs="Arial"/>
              </w:rPr>
              <w:t xml:space="preserve"> ho sistemato i ruoli nella gestione degli utenti, rimuovendo i ruoli doppioni che per sbaglio avevo aggiunto in precedenza, </w:t>
            </w:r>
            <w:r w:rsidR="000D49C1">
              <w:rPr>
                <w:rFonts w:ascii="Arial" w:hAnsi="Arial" w:cs="Arial"/>
              </w:rPr>
              <w:t>inoltre ho reso i permessi più autoesplicativi e non tecnici come in precedenza.</w:t>
            </w:r>
          </w:p>
          <w:p w14:paraId="20BDD83C" w14:textId="3CA7A9CE" w:rsidR="000D49C1" w:rsidRPr="001C592C" w:rsidRDefault="000D49C1" w:rsidP="005B4AEE">
            <w:pPr>
              <w:rPr>
                <w:rFonts w:ascii="Arial" w:hAnsi="Arial" w:cs="Arial"/>
              </w:rPr>
            </w:pPr>
            <w:r>
              <w:rPr>
                <w:rFonts w:ascii="Arial" w:hAnsi="Arial" w:cs="Arial"/>
              </w:rPr>
              <w:t>Ho avuto anche l’incontro con il docente responsabil</w:t>
            </w:r>
            <w:r w:rsidR="00590789">
              <w:rPr>
                <w:rFonts w:ascii="Arial" w:hAnsi="Arial" w:cs="Arial"/>
              </w:rPr>
              <w:t>e.</w:t>
            </w:r>
          </w:p>
          <w:p w14:paraId="3BDFF3E9" w14:textId="62167D34" w:rsidR="001C592C" w:rsidRPr="00D521C5" w:rsidRDefault="001C592C" w:rsidP="005B4AEE">
            <w:pPr>
              <w:rPr>
                <w:rFonts w:ascii="Arial" w:hAnsi="Arial" w:cs="Arial"/>
              </w:rPr>
            </w:pP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01071974" w:rsidR="00632B06" w:rsidRPr="001D1B3C" w:rsidRDefault="00B70F9F" w:rsidP="00434F37">
            <w:pPr>
              <w:rPr>
                <w:rFonts w:ascii="Arial" w:hAnsi="Arial" w:cs="Arial"/>
              </w:rPr>
            </w:pPr>
            <w:r>
              <w:rPr>
                <w:rFonts w:ascii="Arial" w:hAnsi="Arial" w:cs="Arial"/>
              </w:rPr>
              <w:t>Nessun problema importante riscontrato.</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59F0D76" w:rsidR="00632B06" w:rsidRPr="00651318" w:rsidRDefault="00651318" w:rsidP="00651318">
            <w:pPr>
              <w:rPr>
                <w:rFonts w:ascii="Arial" w:hAnsi="Arial" w:cs="Arial"/>
              </w:rPr>
            </w:pPr>
            <w:r>
              <w:rPr>
                <w:rFonts w:ascii="Arial" w:hAnsi="Arial" w:cs="Arial"/>
              </w:rPr>
              <w:t>In linea con la pianificazione.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377E022D" w:rsidR="00632B06" w:rsidRPr="005C7053" w:rsidRDefault="005B4AEE" w:rsidP="00D9620B">
            <w:pPr>
              <w:pStyle w:val="NormaleWeb"/>
              <w:rPr>
                <w:rFonts w:ascii="Arial" w:eastAsiaTheme="minorHAnsi" w:hAnsi="Arial" w:cs="Arial"/>
                <w:sz w:val="22"/>
                <w:szCs w:val="22"/>
                <w:lang w:eastAsia="en-US"/>
              </w:rPr>
            </w:pPr>
            <w:r>
              <w:rPr>
                <w:rFonts w:ascii="Arial" w:eastAsiaTheme="minorHAnsi" w:hAnsi="Arial" w:cs="Arial"/>
                <w:sz w:val="22"/>
                <w:szCs w:val="22"/>
                <w:lang w:eastAsia="en-US"/>
              </w:rPr>
              <w:t>Documentazione</w:t>
            </w:r>
            <w:r w:rsidR="00AE5C3A">
              <w:rPr>
                <w:rFonts w:ascii="Arial" w:eastAsiaTheme="minorHAnsi" w:hAnsi="Arial" w:cs="Arial"/>
                <w:sz w:val="22"/>
                <w:szCs w:val="22"/>
                <w:lang w:eastAsia="en-US"/>
              </w:rPr>
              <w:t xml:space="preserve"> e implementazione/sistemazione importazione classi.</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43B592F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1"/>
            <w14:checkedState w14:val="2612" w14:font="MS Gothic"/>
            <w14:uncheckedState w14:val="2610" w14:font="MS Gothic"/>
          </w14:checkbox>
        </w:sdtPr>
        <w:sdtContent>
          <w:r w:rsidR="00B814BB">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B814BB">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Nomi AI utilizzati</w:t>
          </w:r>
        </w:sdtContent>
      </w:sdt>
    </w:p>
    <w:p w14:paraId="61085D49" w14:textId="77777777" w:rsidR="00872C0D" w:rsidRPr="00872C0D" w:rsidRDefault="00872C0D" w:rsidP="00872C0D">
      <w:pPr>
        <w:pStyle w:val="Nessunaspaziatura"/>
        <w:rPr>
          <w:rFonts w:ascii="Arial" w:hAnsi="Arial" w:cs="Arial"/>
        </w:rPr>
      </w:pPr>
    </w:p>
    <w:p w14:paraId="18EFA86B" w14:textId="65C3A12B"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0B814BB">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00DE7E33">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00C4194C">
            <w:rPr>
              <w:rFonts w:ascii="MS Gothic" w:eastAsia="MS Gothic" w:hAnsi="MS Gothic" w:cs="Segoe UI Symbol" w:hint="eastAsia"/>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F346D6">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p w14:paraId="0225EB2D" w14:textId="77777777" w:rsidR="00132EB5" w:rsidRPr="00872C0D" w:rsidRDefault="00132EB5"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p w14:paraId="3AA84B4C" w14:textId="77777777" w:rsidR="00624F63" w:rsidRDefault="00624F63" w:rsidP="00872C0D">
      <w:pPr>
        <w:pStyle w:val="Nessunaspaziatura"/>
        <w:rPr>
          <w:rFonts w:ascii="Arial" w:hAnsi="Arial" w:cs="Arial"/>
          <w:b/>
          <w:bCs/>
        </w:rPr>
      </w:pPr>
    </w:p>
    <w:p w14:paraId="655D6392" w14:textId="467631F7"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24058F">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B814BB">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p w14:paraId="40D7DA88" w14:textId="5370208D" w:rsidR="00624F63" w:rsidRPr="001D1B3C" w:rsidRDefault="00000000" w:rsidP="00624F63">
      <w:pPr>
        <w:pStyle w:val="Nessunaspaziatura"/>
        <w:spacing w:line="276" w:lineRule="auto"/>
        <w:rPr>
          <w:rFonts w:ascii="Arial" w:hAnsi="Arial" w:cs="Arial"/>
        </w:rPr>
      </w:pPr>
      <w:sdt>
        <w:sdtPr>
          <w:rPr>
            <w:rFonts w:ascii="Arial" w:hAnsi="Arial" w:cs="Arial"/>
          </w:rPr>
          <w:alias w:val="Proprio commento"/>
          <w:tag w:val="Proprio commento"/>
          <w:id w:val="-561331520"/>
          <w:placeholder>
            <w:docPart w:val="A99F6FF124534E1D97965DDBA679A1CB"/>
          </w:placeholder>
          <w15:color w:val="C0C0C0"/>
        </w:sdtPr>
        <w:sdtContent>
          <w:r w:rsidR="00F146EB">
            <w:rPr>
              <w:rFonts w:ascii="Arial" w:hAnsi="Arial" w:cs="Arial"/>
            </w:rPr>
            <w:t>L</w:t>
          </w:r>
        </w:sdtContent>
      </w:sdt>
      <w:r w:rsidR="00F146EB">
        <w:rPr>
          <w:rFonts w:ascii="Arial" w:hAnsi="Arial" w:cs="Arial"/>
        </w:rPr>
        <w:t>o stesso</w:t>
      </w:r>
      <w:r w:rsidR="0096290E">
        <w:rPr>
          <w:rFonts w:ascii="Arial" w:hAnsi="Arial" w:cs="Arial"/>
        </w:rPr>
        <w:t xml:space="preserve"> ma più lentamente.</w:t>
      </w:r>
    </w:p>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41D39" w14:textId="77777777" w:rsidR="003A0D62" w:rsidRDefault="003A0D62" w:rsidP="00DC1A1A">
      <w:pPr>
        <w:spacing w:after="0" w:line="240" w:lineRule="auto"/>
      </w:pPr>
      <w:r>
        <w:separator/>
      </w:r>
    </w:p>
    <w:p w14:paraId="4651CBAE" w14:textId="77777777" w:rsidR="003A0D62" w:rsidRDefault="003A0D62"/>
    <w:p w14:paraId="4AFF9FFC" w14:textId="77777777" w:rsidR="003A0D62" w:rsidRDefault="003A0D62" w:rsidP="00454290"/>
  </w:endnote>
  <w:endnote w:type="continuationSeparator" w:id="0">
    <w:p w14:paraId="3F02A3AF" w14:textId="77777777" w:rsidR="003A0D62" w:rsidRDefault="003A0D62" w:rsidP="00DC1A1A">
      <w:pPr>
        <w:spacing w:after="0" w:line="240" w:lineRule="auto"/>
      </w:pPr>
      <w:r>
        <w:continuationSeparator/>
      </w:r>
    </w:p>
    <w:p w14:paraId="634E4F35" w14:textId="77777777" w:rsidR="003A0D62" w:rsidRDefault="003A0D62"/>
    <w:p w14:paraId="4E418DE7" w14:textId="77777777" w:rsidR="003A0D62" w:rsidRDefault="003A0D62"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5A2CBBB6"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E60F7B">
          <w:rPr>
            <w:rFonts w:ascii="Arial" w:hAnsi="Arial" w:cs="Arial"/>
          </w:rPr>
          <w:t xml:space="preserve"> gestione_assenze</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D2113" w14:textId="77777777" w:rsidR="003A0D62" w:rsidRDefault="003A0D62" w:rsidP="00DC1A1A">
      <w:pPr>
        <w:spacing w:after="0" w:line="240" w:lineRule="auto"/>
      </w:pPr>
      <w:r>
        <w:separator/>
      </w:r>
    </w:p>
    <w:p w14:paraId="1D2AB19E" w14:textId="77777777" w:rsidR="003A0D62" w:rsidRDefault="003A0D62"/>
    <w:p w14:paraId="09ECBA77" w14:textId="77777777" w:rsidR="003A0D62" w:rsidRDefault="003A0D62" w:rsidP="00454290"/>
  </w:footnote>
  <w:footnote w:type="continuationSeparator" w:id="0">
    <w:p w14:paraId="555CEF61" w14:textId="77777777" w:rsidR="003A0D62" w:rsidRDefault="003A0D62" w:rsidP="00DC1A1A">
      <w:pPr>
        <w:spacing w:after="0" w:line="240" w:lineRule="auto"/>
      </w:pPr>
      <w:r>
        <w:continuationSeparator/>
      </w:r>
    </w:p>
    <w:p w14:paraId="6958430A" w14:textId="77777777" w:rsidR="003A0D62" w:rsidRDefault="003A0D62"/>
    <w:p w14:paraId="7A10B890" w14:textId="77777777" w:rsidR="003A0D62" w:rsidRDefault="003A0D62"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5B5148A2" w:rsidR="007C13BA" w:rsidRPr="00E60F7B" w:rsidRDefault="00E60F7B" w:rsidP="00454290">
    <w:pPr>
      <w:rPr>
        <w:rFonts w:ascii="Arial" w:hAnsi="Arial" w:cs="Arial"/>
        <w:shd w:val="clear" w:color="auto" w:fill="000000" w:themeFill="text1"/>
        <w:lang w:val="fr-CH"/>
      </w:rPr>
    </w:pPr>
    <w:r>
      <w:rPr>
        <w:rFonts w:ascii="Arial" w:hAnsi="Arial" w:cs="Arial"/>
        <w:lang w:val="fr-CH"/>
      </w:rPr>
      <w:t>Nemanja Zecevic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42E4146"/>
    <w:multiLevelType w:val="hybridMultilevel"/>
    <w:tmpl w:val="C74C22EE"/>
    <w:lvl w:ilvl="0" w:tplc="43544E36">
      <w:start w:val="2"/>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1510A3D"/>
    <w:multiLevelType w:val="multilevel"/>
    <w:tmpl w:val="FED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3"/>
  </w:num>
  <w:num w:numId="3" w16cid:durableId="560798018">
    <w:abstractNumId w:val="17"/>
  </w:num>
  <w:num w:numId="4" w16cid:durableId="456266356">
    <w:abstractNumId w:val="5"/>
  </w:num>
  <w:num w:numId="5" w16cid:durableId="1952517828">
    <w:abstractNumId w:val="21"/>
  </w:num>
  <w:num w:numId="6" w16cid:durableId="482088381">
    <w:abstractNumId w:val="2"/>
  </w:num>
  <w:num w:numId="7" w16cid:durableId="1543905248">
    <w:abstractNumId w:val="18"/>
  </w:num>
  <w:num w:numId="8" w16cid:durableId="1594119998">
    <w:abstractNumId w:val="9"/>
  </w:num>
  <w:num w:numId="9" w16cid:durableId="849562418">
    <w:abstractNumId w:val="6"/>
  </w:num>
  <w:num w:numId="10" w16cid:durableId="1199708427">
    <w:abstractNumId w:val="8"/>
  </w:num>
  <w:num w:numId="11" w16cid:durableId="1046024604">
    <w:abstractNumId w:val="15"/>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2"/>
  </w:num>
  <w:num w:numId="18" w16cid:durableId="495001252">
    <w:abstractNumId w:val="10"/>
  </w:num>
  <w:num w:numId="19" w16cid:durableId="289753360">
    <w:abstractNumId w:val="19"/>
  </w:num>
  <w:num w:numId="20" w16cid:durableId="657273719">
    <w:abstractNumId w:val="3"/>
  </w:num>
  <w:num w:numId="21" w16cid:durableId="1527209842">
    <w:abstractNumId w:val="0"/>
  </w:num>
  <w:num w:numId="22" w16cid:durableId="2122528812">
    <w:abstractNumId w:val="14"/>
  </w:num>
  <w:num w:numId="23" w16cid:durableId="8639773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5311"/>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67C8B"/>
    <w:rsid w:val="00071923"/>
    <w:rsid w:val="00072292"/>
    <w:rsid w:val="000735E9"/>
    <w:rsid w:val="00073F75"/>
    <w:rsid w:val="000740BD"/>
    <w:rsid w:val="00076909"/>
    <w:rsid w:val="0007690C"/>
    <w:rsid w:val="00076BE1"/>
    <w:rsid w:val="00077C11"/>
    <w:rsid w:val="000831E6"/>
    <w:rsid w:val="0008526E"/>
    <w:rsid w:val="000858B9"/>
    <w:rsid w:val="00094F7A"/>
    <w:rsid w:val="000972F0"/>
    <w:rsid w:val="000A0B86"/>
    <w:rsid w:val="000A1F04"/>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D49C1"/>
    <w:rsid w:val="000D638C"/>
    <w:rsid w:val="000E0ED6"/>
    <w:rsid w:val="000E29DB"/>
    <w:rsid w:val="000E38F6"/>
    <w:rsid w:val="000E5DF6"/>
    <w:rsid w:val="000E6E4C"/>
    <w:rsid w:val="000F08DA"/>
    <w:rsid w:val="000F0ADC"/>
    <w:rsid w:val="000F1287"/>
    <w:rsid w:val="000F1B3E"/>
    <w:rsid w:val="000F3000"/>
    <w:rsid w:val="000F35FA"/>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2EB5"/>
    <w:rsid w:val="00137E61"/>
    <w:rsid w:val="00141355"/>
    <w:rsid w:val="0014533D"/>
    <w:rsid w:val="00146E46"/>
    <w:rsid w:val="00153169"/>
    <w:rsid w:val="00154097"/>
    <w:rsid w:val="00154ED6"/>
    <w:rsid w:val="00155A13"/>
    <w:rsid w:val="001567C0"/>
    <w:rsid w:val="0016007E"/>
    <w:rsid w:val="0016106B"/>
    <w:rsid w:val="00162230"/>
    <w:rsid w:val="0016264F"/>
    <w:rsid w:val="00162AE0"/>
    <w:rsid w:val="00163C19"/>
    <w:rsid w:val="00163CDC"/>
    <w:rsid w:val="00165049"/>
    <w:rsid w:val="00165E80"/>
    <w:rsid w:val="00172634"/>
    <w:rsid w:val="0017333F"/>
    <w:rsid w:val="0017495C"/>
    <w:rsid w:val="00182BD5"/>
    <w:rsid w:val="00183D28"/>
    <w:rsid w:val="00187BB9"/>
    <w:rsid w:val="00191055"/>
    <w:rsid w:val="00191AC6"/>
    <w:rsid w:val="00191D01"/>
    <w:rsid w:val="001938A9"/>
    <w:rsid w:val="001A113F"/>
    <w:rsid w:val="001A744E"/>
    <w:rsid w:val="001B0286"/>
    <w:rsid w:val="001B18DF"/>
    <w:rsid w:val="001B2615"/>
    <w:rsid w:val="001B291E"/>
    <w:rsid w:val="001B2E68"/>
    <w:rsid w:val="001B55EB"/>
    <w:rsid w:val="001C0C47"/>
    <w:rsid w:val="001C2A11"/>
    <w:rsid w:val="001C3C91"/>
    <w:rsid w:val="001C3D44"/>
    <w:rsid w:val="001C592C"/>
    <w:rsid w:val="001D0668"/>
    <w:rsid w:val="001D1673"/>
    <w:rsid w:val="001D1A1F"/>
    <w:rsid w:val="001D1B3C"/>
    <w:rsid w:val="001D2729"/>
    <w:rsid w:val="001E288D"/>
    <w:rsid w:val="001E37BA"/>
    <w:rsid w:val="001E54E9"/>
    <w:rsid w:val="001E5EBB"/>
    <w:rsid w:val="001E674C"/>
    <w:rsid w:val="001F0C55"/>
    <w:rsid w:val="001F1928"/>
    <w:rsid w:val="001F2D9A"/>
    <w:rsid w:val="001F3894"/>
    <w:rsid w:val="001F55E5"/>
    <w:rsid w:val="001F769A"/>
    <w:rsid w:val="002065C1"/>
    <w:rsid w:val="00207F1A"/>
    <w:rsid w:val="00210DC1"/>
    <w:rsid w:val="00213F66"/>
    <w:rsid w:val="00214FB7"/>
    <w:rsid w:val="0022098C"/>
    <w:rsid w:val="0022193F"/>
    <w:rsid w:val="00222C1C"/>
    <w:rsid w:val="0023131E"/>
    <w:rsid w:val="00233151"/>
    <w:rsid w:val="002332D8"/>
    <w:rsid w:val="00234D8D"/>
    <w:rsid w:val="002351CD"/>
    <w:rsid w:val="00237509"/>
    <w:rsid w:val="0024058F"/>
    <w:rsid w:val="00245760"/>
    <w:rsid w:val="00245E6B"/>
    <w:rsid w:val="00250239"/>
    <w:rsid w:val="00250585"/>
    <w:rsid w:val="00254347"/>
    <w:rsid w:val="00254A22"/>
    <w:rsid w:val="0025788A"/>
    <w:rsid w:val="00257CD9"/>
    <w:rsid w:val="002600D9"/>
    <w:rsid w:val="002618F4"/>
    <w:rsid w:val="002638A5"/>
    <w:rsid w:val="00263FD3"/>
    <w:rsid w:val="00267B58"/>
    <w:rsid w:val="00270377"/>
    <w:rsid w:val="00273BBF"/>
    <w:rsid w:val="002746DB"/>
    <w:rsid w:val="00280B36"/>
    <w:rsid w:val="002810EF"/>
    <w:rsid w:val="00282ACD"/>
    <w:rsid w:val="00282C97"/>
    <w:rsid w:val="00283178"/>
    <w:rsid w:val="00287CCC"/>
    <w:rsid w:val="0029264B"/>
    <w:rsid w:val="00295201"/>
    <w:rsid w:val="002A0284"/>
    <w:rsid w:val="002A0676"/>
    <w:rsid w:val="002A2BF5"/>
    <w:rsid w:val="002B1451"/>
    <w:rsid w:val="002B2877"/>
    <w:rsid w:val="002B2B17"/>
    <w:rsid w:val="002B617C"/>
    <w:rsid w:val="002B724F"/>
    <w:rsid w:val="002B72C2"/>
    <w:rsid w:val="002C3D87"/>
    <w:rsid w:val="002C486B"/>
    <w:rsid w:val="002C699E"/>
    <w:rsid w:val="002C6BB9"/>
    <w:rsid w:val="002C7B34"/>
    <w:rsid w:val="002D1431"/>
    <w:rsid w:val="002D169D"/>
    <w:rsid w:val="002D5818"/>
    <w:rsid w:val="002D7737"/>
    <w:rsid w:val="002E03F5"/>
    <w:rsid w:val="002F2B15"/>
    <w:rsid w:val="002F3F8B"/>
    <w:rsid w:val="002F5981"/>
    <w:rsid w:val="00301624"/>
    <w:rsid w:val="003016F3"/>
    <w:rsid w:val="00301A0D"/>
    <w:rsid w:val="00302C3F"/>
    <w:rsid w:val="00304D69"/>
    <w:rsid w:val="00310225"/>
    <w:rsid w:val="00310B01"/>
    <w:rsid w:val="00316E9D"/>
    <w:rsid w:val="003202FC"/>
    <w:rsid w:val="00322B74"/>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3A3"/>
    <w:rsid w:val="003535D3"/>
    <w:rsid w:val="00353C04"/>
    <w:rsid w:val="00354B2C"/>
    <w:rsid w:val="003576C0"/>
    <w:rsid w:val="003649C9"/>
    <w:rsid w:val="00373821"/>
    <w:rsid w:val="00381B70"/>
    <w:rsid w:val="0038466C"/>
    <w:rsid w:val="0039111E"/>
    <w:rsid w:val="00391522"/>
    <w:rsid w:val="00392D98"/>
    <w:rsid w:val="00393FE0"/>
    <w:rsid w:val="0039441A"/>
    <w:rsid w:val="003968C5"/>
    <w:rsid w:val="003A0D62"/>
    <w:rsid w:val="003A5243"/>
    <w:rsid w:val="003A6246"/>
    <w:rsid w:val="003A692B"/>
    <w:rsid w:val="003A69C1"/>
    <w:rsid w:val="003B1A05"/>
    <w:rsid w:val="003B1F9E"/>
    <w:rsid w:val="003B3A61"/>
    <w:rsid w:val="003B5325"/>
    <w:rsid w:val="003B591B"/>
    <w:rsid w:val="003B6FDD"/>
    <w:rsid w:val="003B77EB"/>
    <w:rsid w:val="003C06BA"/>
    <w:rsid w:val="003C1500"/>
    <w:rsid w:val="003C32F1"/>
    <w:rsid w:val="003C740C"/>
    <w:rsid w:val="003C7FC8"/>
    <w:rsid w:val="003D0B4F"/>
    <w:rsid w:val="003D1312"/>
    <w:rsid w:val="003D2DA4"/>
    <w:rsid w:val="003E187E"/>
    <w:rsid w:val="003E3893"/>
    <w:rsid w:val="003E525A"/>
    <w:rsid w:val="003E6E01"/>
    <w:rsid w:val="003F0CE4"/>
    <w:rsid w:val="003F388D"/>
    <w:rsid w:val="00401AA9"/>
    <w:rsid w:val="00401B88"/>
    <w:rsid w:val="00402BC9"/>
    <w:rsid w:val="0040345D"/>
    <w:rsid w:val="00405EA6"/>
    <w:rsid w:val="0041061F"/>
    <w:rsid w:val="00410B71"/>
    <w:rsid w:val="00412A6B"/>
    <w:rsid w:val="00415D9F"/>
    <w:rsid w:val="0041641D"/>
    <w:rsid w:val="00416DED"/>
    <w:rsid w:val="00425EF1"/>
    <w:rsid w:val="00426D79"/>
    <w:rsid w:val="0043247E"/>
    <w:rsid w:val="00451327"/>
    <w:rsid w:val="004535D0"/>
    <w:rsid w:val="0045409B"/>
    <w:rsid w:val="00454290"/>
    <w:rsid w:val="00455C85"/>
    <w:rsid w:val="00456321"/>
    <w:rsid w:val="00462104"/>
    <w:rsid w:val="00462130"/>
    <w:rsid w:val="0046445C"/>
    <w:rsid w:val="004658B1"/>
    <w:rsid w:val="004661A9"/>
    <w:rsid w:val="004670BF"/>
    <w:rsid w:val="004703D3"/>
    <w:rsid w:val="004726E1"/>
    <w:rsid w:val="004761EF"/>
    <w:rsid w:val="00477157"/>
    <w:rsid w:val="00484EBD"/>
    <w:rsid w:val="00487EAB"/>
    <w:rsid w:val="004904FD"/>
    <w:rsid w:val="0049228C"/>
    <w:rsid w:val="00494801"/>
    <w:rsid w:val="00494D0D"/>
    <w:rsid w:val="00496D55"/>
    <w:rsid w:val="004A04D7"/>
    <w:rsid w:val="004A0D31"/>
    <w:rsid w:val="004A2C5D"/>
    <w:rsid w:val="004A3FDB"/>
    <w:rsid w:val="004A402D"/>
    <w:rsid w:val="004A4DE3"/>
    <w:rsid w:val="004A4FD3"/>
    <w:rsid w:val="004A5875"/>
    <w:rsid w:val="004A5B1E"/>
    <w:rsid w:val="004B11F7"/>
    <w:rsid w:val="004B51DE"/>
    <w:rsid w:val="004B51FB"/>
    <w:rsid w:val="004B71A8"/>
    <w:rsid w:val="004C0FCB"/>
    <w:rsid w:val="004C15DE"/>
    <w:rsid w:val="004C2915"/>
    <w:rsid w:val="004C3844"/>
    <w:rsid w:val="004C4142"/>
    <w:rsid w:val="004C7433"/>
    <w:rsid w:val="004D0B4B"/>
    <w:rsid w:val="004D3E95"/>
    <w:rsid w:val="004D40E5"/>
    <w:rsid w:val="004D4128"/>
    <w:rsid w:val="004D4225"/>
    <w:rsid w:val="004E0D35"/>
    <w:rsid w:val="004E2ED2"/>
    <w:rsid w:val="004E4102"/>
    <w:rsid w:val="004E4A18"/>
    <w:rsid w:val="004E5270"/>
    <w:rsid w:val="004E7503"/>
    <w:rsid w:val="004F2929"/>
    <w:rsid w:val="004F3005"/>
    <w:rsid w:val="004F3170"/>
    <w:rsid w:val="004F685E"/>
    <w:rsid w:val="004F7D1A"/>
    <w:rsid w:val="005011ED"/>
    <w:rsid w:val="00501C05"/>
    <w:rsid w:val="00501F64"/>
    <w:rsid w:val="0050275F"/>
    <w:rsid w:val="00503DDB"/>
    <w:rsid w:val="00507126"/>
    <w:rsid w:val="005121DC"/>
    <w:rsid w:val="0051449B"/>
    <w:rsid w:val="00514749"/>
    <w:rsid w:val="0051489F"/>
    <w:rsid w:val="0051573E"/>
    <w:rsid w:val="00516A63"/>
    <w:rsid w:val="0052023C"/>
    <w:rsid w:val="0052140E"/>
    <w:rsid w:val="00521D5A"/>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712"/>
    <w:rsid w:val="00562D8A"/>
    <w:rsid w:val="0056429F"/>
    <w:rsid w:val="005661FF"/>
    <w:rsid w:val="0056633C"/>
    <w:rsid w:val="005671A8"/>
    <w:rsid w:val="005772D2"/>
    <w:rsid w:val="005779F8"/>
    <w:rsid w:val="0058162B"/>
    <w:rsid w:val="00583DC3"/>
    <w:rsid w:val="005906EA"/>
    <w:rsid w:val="00590789"/>
    <w:rsid w:val="00591A9D"/>
    <w:rsid w:val="00593131"/>
    <w:rsid w:val="00593AC7"/>
    <w:rsid w:val="00596940"/>
    <w:rsid w:val="00597434"/>
    <w:rsid w:val="005A1596"/>
    <w:rsid w:val="005A3B89"/>
    <w:rsid w:val="005A5E61"/>
    <w:rsid w:val="005A6F14"/>
    <w:rsid w:val="005A7931"/>
    <w:rsid w:val="005B35F0"/>
    <w:rsid w:val="005B4AEE"/>
    <w:rsid w:val="005C0EB8"/>
    <w:rsid w:val="005C2E51"/>
    <w:rsid w:val="005C7053"/>
    <w:rsid w:val="005C7AFF"/>
    <w:rsid w:val="005D036B"/>
    <w:rsid w:val="005D1A69"/>
    <w:rsid w:val="005D3A96"/>
    <w:rsid w:val="005D3DC1"/>
    <w:rsid w:val="005D6E86"/>
    <w:rsid w:val="005E2FE4"/>
    <w:rsid w:val="005E5272"/>
    <w:rsid w:val="005E5B4B"/>
    <w:rsid w:val="005E7AD9"/>
    <w:rsid w:val="005F23C0"/>
    <w:rsid w:val="005F3214"/>
    <w:rsid w:val="005F325E"/>
    <w:rsid w:val="005F3F65"/>
    <w:rsid w:val="00600399"/>
    <w:rsid w:val="00600557"/>
    <w:rsid w:val="00603F9B"/>
    <w:rsid w:val="00606D24"/>
    <w:rsid w:val="00610052"/>
    <w:rsid w:val="00610CDD"/>
    <w:rsid w:val="0061174C"/>
    <w:rsid w:val="006119C4"/>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318"/>
    <w:rsid w:val="00651683"/>
    <w:rsid w:val="00652017"/>
    <w:rsid w:val="006520C7"/>
    <w:rsid w:val="00653443"/>
    <w:rsid w:val="00653AB1"/>
    <w:rsid w:val="006554DB"/>
    <w:rsid w:val="00655D6D"/>
    <w:rsid w:val="00655E9E"/>
    <w:rsid w:val="0065609E"/>
    <w:rsid w:val="00663897"/>
    <w:rsid w:val="00666750"/>
    <w:rsid w:val="0066713B"/>
    <w:rsid w:val="00670F81"/>
    <w:rsid w:val="0067184B"/>
    <w:rsid w:val="00672EE4"/>
    <w:rsid w:val="0067366D"/>
    <w:rsid w:val="00673EF4"/>
    <w:rsid w:val="00681FED"/>
    <w:rsid w:val="0068235D"/>
    <w:rsid w:val="00686C5A"/>
    <w:rsid w:val="006911F8"/>
    <w:rsid w:val="006934FC"/>
    <w:rsid w:val="00694A8B"/>
    <w:rsid w:val="00696AC7"/>
    <w:rsid w:val="006A65E6"/>
    <w:rsid w:val="006A6D54"/>
    <w:rsid w:val="006A7B55"/>
    <w:rsid w:val="006B4295"/>
    <w:rsid w:val="006B4BFC"/>
    <w:rsid w:val="006B55DB"/>
    <w:rsid w:val="006B7E6B"/>
    <w:rsid w:val="006C21CD"/>
    <w:rsid w:val="006C2CE2"/>
    <w:rsid w:val="006C3133"/>
    <w:rsid w:val="006C630B"/>
    <w:rsid w:val="006C73DC"/>
    <w:rsid w:val="006C7C06"/>
    <w:rsid w:val="006E26E1"/>
    <w:rsid w:val="006E7481"/>
    <w:rsid w:val="006E75AE"/>
    <w:rsid w:val="006F195F"/>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455A9"/>
    <w:rsid w:val="007527EE"/>
    <w:rsid w:val="00760860"/>
    <w:rsid w:val="00762EEA"/>
    <w:rsid w:val="00762FE4"/>
    <w:rsid w:val="00763FAD"/>
    <w:rsid w:val="00767537"/>
    <w:rsid w:val="00770140"/>
    <w:rsid w:val="0077055E"/>
    <w:rsid w:val="00770F56"/>
    <w:rsid w:val="0077128D"/>
    <w:rsid w:val="007736B0"/>
    <w:rsid w:val="00773C82"/>
    <w:rsid w:val="00773D87"/>
    <w:rsid w:val="007756F8"/>
    <w:rsid w:val="00781CA8"/>
    <w:rsid w:val="007824E6"/>
    <w:rsid w:val="00783B0F"/>
    <w:rsid w:val="00785731"/>
    <w:rsid w:val="00785F34"/>
    <w:rsid w:val="007941FC"/>
    <w:rsid w:val="00796F46"/>
    <w:rsid w:val="00797A0A"/>
    <w:rsid w:val="007A0532"/>
    <w:rsid w:val="007A06FF"/>
    <w:rsid w:val="007A3284"/>
    <w:rsid w:val="007A3C1F"/>
    <w:rsid w:val="007B2F2B"/>
    <w:rsid w:val="007B359E"/>
    <w:rsid w:val="007B5693"/>
    <w:rsid w:val="007B644D"/>
    <w:rsid w:val="007B6BEB"/>
    <w:rsid w:val="007C0DBF"/>
    <w:rsid w:val="007C13BA"/>
    <w:rsid w:val="007C260E"/>
    <w:rsid w:val="007C5334"/>
    <w:rsid w:val="007C643C"/>
    <w:rsid w:val="007C6BBD"/>
    <w:rsid w:val="007D0F42"/>
    <w:rsid w:val="007D1472"/>
    <w:rsid w:val="007D494D"/>
    <w:rsid w:val="007D4BF3"/>
    <w:rsid w:val="007D4E23"/>
    <w:rsid w:val="007D6E92"/>
    <w:rsid w:val="007E09F7"/>
    <w:rsid w:val="007E14DC"/>
    <w:rsid w:val="007E18A0"/>
    <w:rsid w:val="007E222B"/>
    <w:rsid w:val="007E43A2"/>
    <w:rsid w:val="007E4D24"/>
    <w:rsid w:val="007E5F20"/>
    <w:rsid w:val="007E767D"/>
    <w:rsid w:val="007E7CD2"/>
    <w:rsid w:val="007F0652"/>
    <w:rsid w:val="007F1C2F"/>
    <w:rsid w:val="007F37B6"/>
    <w:rsid w:val="007F4515"/>
    <w:rsid w:val="007F4556"/>
    <w:rsid w:val="007F7B75"/>
    <w:rsid w:val="00800995"/>
    <w:rsid w:val="008021E1"/>
    <w:rsid w:val="00804DBB"/>
    <w:rsid w:val="00804EA5"/>
    <w:rsid w:val="00806A15"/>
    <w:rsid w:val="00806B01"/>
    <w:rsid w:val="00806DCA"/>
    <w:rsid w:val="008128A4"/>
    <w:rsid w:val="00812BB5"/>
    <w:rsid w:val="00815C72"/>
    <w:rsid w:val="00820F19"/>
    <w:rsid w:val="00820FE7"/>
    <w:rsid w:val="008236E0"/>
    <w:rsid w:val="008246CE"/>
    <w:rsid w:val="00824D84"/>
    <w:rsid w:val="0082761A"/>
    <w:rsid w:val="0083012F"/>
    <w:rsid w:val="00832FE1"/>
    <w:rsid w:val="008346ED"/>
    <w:rsid w:val="00834E1C"/>
    <w:rsid w:val="00835EEB"/>
    <w:rsid w:val="008402F7"/>
    <w:rsid w:val="0084067F"/>
    <w:rsid w:val="00844375"/>
    <w:rsid w:val="00845344"/>
    <w:rsid w:val="00846AB9"/>
    <w:rsid w:val="00846E80"/>
    <w:rsid w:val="00851852"/>
    <w:rsid w:val="008547D3"/>
    <w:rsid w:val="0085616B"/>
    <w:rsid w:val="00856653"/>
    <w:rsid w:val="0086204F"/>
    <w:rsid w:val="00863B3A"/>
    <w:rsid w:val="00865D71"/>
    <w:rsid w:val="00871F0B"/>
    <w:rsid w:val="008728B6"/>
    <w:rsid w:val="00872C0D"/>
    <w:rsid w:val="00873C8A"/>
    <w:rsid w:val="008777B1"/>
    <w:rsid w:val="0088519E"/>
    <w:rsid w:val="00886EC4"/>
    <w:rsid w:val="00886F2C"/>
    <w:rsid w:val="00887C13"/>
    <w:rsid w:val="008920DA"/>
    <w:rsid w:val="008948C0"/>
    <w:rsid w:val="008A5445"/>
    <w:rsid w:val="008A7BBB"/>
    <w:rsid w:val="008B135B"/>
    <w:rsid w:val="008B2B2F"/>
    <w:rsid w:val="008B799C"/>
    <w:rsid w:val="008C0989"/>
    <w:rsid w:val="008C2421"/>
    <w:rsid w:val="008D0900"/>
    <w:rsid w:val="008D1E14"/>
    <w:rsid w:val="008D4925"/>
    <w:rsid w:val="008D7356"/>
    <w:rsid w:val="008E10C1"/>
    <w:rsid w:val="008E2316"/>
    <w:rsid w:val="008E3746"/>
    <w:rsid w:val="008F00D0"/>
    <w:rsid w:val="008F1E8A"/>
    <w:rsid w:val="008F74C7"/>
    <w:rsid w:val="00900564"/>
    <w:rsid w:val="00902F15"/>
    <w:rsid w:val="009053E1"/>
    <w:rsid w:val="00907F8A"/>
    <w:rsid w:val="00911316"/>
    <w:rsid w:val="0091479E"/>
    <w:rsid w:val="00917C9E"/>
    <w:rsid w:val="009200CB"/>
    <w:rsid w:val="009219EA"/>
    <w:rsid w:val="00923C69"/>
    <w:rsid w:val="009244BB"/>
    <w:rsid w:val="009271EF"/>
    <w:rsid w:val="00931690"/>
    <w:rsid w:val="00931A1C"/>
    <w:rsid w:val="0093228C"/>
    <w:rsid w:val="00937F82"/>
    <w:rsid w:val="00940B5A"/>
    <w:rsid w:val="009421A6"/>
    <w:rsid w:val="0094384A"/>
    <w:rsid w:val="009454AA"/>
    <w:rsid w:val="00945AFF"/>
    <w:rsid w:val="009602CE"/>
    <w:rsid w:val="0096290E"/>
    <w:rsid w:val="00962AE3"/>
    <w:rsid w:val="00964286"/>
    <w:rsid w:val="00965312"/>
    <w:rsid w:val="00965900"/>
    <w:rsid w:val="00970C2C"/>
    <w:rsid w:val="009718C3"/>
    <w:rsid w:val="0098159E"/>
    <w:rsid w:val="00983769"/>
    <w:rsid w:val="00983947"/>
    <w:rsid w:val="00984012"/>
    <w:rsid w:val="00984BA3"/>
    <w:rsid w:val="00985AA6"/>
    <w:rsid w:val="009879E5"/>
    <w:rsid w:val="00993CB9"/>
    <w:rsid w:val="00993F81"/>
    <w:rsid w:val="009949AF"/>
    <w:rsid w:val="00995F77"/>
    <w:rsid w:val="0099608D"/>
    <w:rsid w:val="009A0096"/>
    <w:rsid w:val="009A0DDA"/>
    <w:rsid w:val="009A23B0"/>
    <w:rsid w:val="009A3864"/>
    <w:rsid w:val="009A3DE5"/>
    <w:rsid w:val="009A7B19"/>
    <w:rsid w:val="009B59BB"/>
    <w:rsid w:val="009C0ED4"/>
    <w:rsid w:val="009C404B"/>
    <w:rsid w:val="009C4E09"/>
    <w:rsid w:val="009C7364"/>
    <w:rsid w:val="009D1800"/>
    <w:rsid w:val="009D18EA"/>
    <w:rsid w:val="009D466D"/>
    <w:rsid w:val="009E04C6"/>
    <w:rsid w:val="009E1293"/>
    <w:rsid w:val="009E5941"/>
    <w:rsid w:val="009E5A2A"/>
    <w:rsid w:val="009F377A"/>
    <w:rsid w:val="009F4741"/>
    <w:rsid w:val="009F7773"/>
    <w:rsid w:val="009F7DED"/>
    <w:rsid w:val="00A013CA"/>
    <w:rsid w:val="00A01828"/>
    <w:rsid w:val="00A02EDE"/>
    <w:rsid w:val="00A040AD"/>
    <w:rsid w:val="00A04CD0"/>
    <w:rsid w:val="00A050EE"/>
    <w:rsid w:val="00A058AF"/>
    <w:rsid w:val="00A1076D"/>
    <w:rsid w:val="00A11691"/>
    <w:rsid w:val="00A116F2"/>
    <w:rsid w:val="00A15C30"/>
    <w:rsid w:val="00A15D55"/>
    <w:rsid w:val="00A1771F"/>
    <w:rsid w:val="00A21461"/>
    <w:rsid w:val="00A214FC"/>
    <w:rsid w:val="00A23CA5"/>
    <w:rsid w:val="00A2515B"/>
    <w:rsid w:val="00A252F8"/>
    <w:rsid w:val="00A26C5B"/>
    <w:rsid w:val="00A270EF"/>
    <w:rsid w:val="00A32D80"/>
    <w:rsid w:val="00A37067"/>
    <w:rsid w:val="00A37F1A"/>
    <w:rsid w:val="00A43907"/>
    <w:rsid w:val="00A44974"/>
    <w:rsid w:val="00A46ABB"/>
    <w:rsid w:val="00A474AD"/>
    <w:rsid w:val="00A475CE"/>
    <w:rsid w:val="00A53A38"/>
    <w:rsid w:val="00A56E6A"/>
    <w:rsid w:val="00A57414"/>
    <w:rsid w:val="00A601F0"/>
    <w:rsid w:val="00A67F0D"/>
    <w:rsid w:val="00A711A9"/>
    <w:rsid w:val="00A75A45"/>
    <w:rsid w:val="00A80391"/>
    <w:rsid w:val="00A8090B"/>
    <w:rsid w:val="00A8499D"/>
    <w:rsid w:val="00A86156"/>
    <w:rsid w:val="00A90886"/>
    <w:rsid w:val="00A92F3A"/>
    <w:rsid w:val="00A94D33"/>
    <w:rsid w:val="00A97956"/>
    <w:rsid w:val="00AA028A"/>
    <w:rsid w:val="00AA03D5"/>
    <w:rsid w:val="00AA0E27"/>
    <w:rsid w:val="00AA2F38"/>
    <w:rsid w:val="00AA3D60"/>
    <w:rsid w:val="00AA4BAF"/>
    <w:rsid w:val="00AA7B22"/>
    <w:rsid w:val="00AB2470"/>
    <w:rsid w:val="00AB346D"/>
    <w:rsid w:val="00AB470B"/>
    <w:rsid w:val="00AB580C"/>
    <w:rsid w:val="00AB78BC"/>
    <w:rsid w:val="00AC5175"/>
    <w:rsid w:val="00AC5570"/>
    <w:rsid w:val="00AC60A6"/>
    <w:rsid w:val="00AC769C"/>
    <w:rsid w:val="00AD01D6"/>
    <w:rsid w:val="00AD4D08"/>
    <w:rsid w:val="00AD565C"/>
    <w:rsid w:val="00AD7BB7"/>
    <w:rsid w:val="00AE238A"/>
    <w:rsid w:val="00AE5C3A"/>
    <w:rsid w:val="00AE7CEE"/>
    <w:rsid w:val="00AF1A24"/>
    <w:rsid w:val="00AF6F6B"/>
    <w:rsid w:val="00AF6FD6"/>
    <w:rsid w:val="00B07D82"/>
    <w:rsid w:val="00B07FDC"/>
    <w:rsid w:val="00B10338"/>
    <w:rsid w:val="00B103CB"/>
    <w:rsid w:val="00B12026"/>
    <w:rsid w:val="00B138A7"/>
    <w:rsid w:val="00B165ED"/>
    <w:rsid w:val="00B16E6E"/>
    <w:rsid w:val="00B20119"/>
    <w:rsid w:val="00B21574"/>
    <w:rsid w:val="00B22351"/>
    <w:rsid w:val="00B23CC7"/>
    <w:rsid w:val="00B270FB"/>
    <w:rsid w:val="00B27B88"/>
    <w:rsid w:val="00B27F20"/>
    <w:rsid w:val="00B3052B"/>
    <w:rsid w:val="00B30BD4"/>
    <w:rsid w:val="00B31D46"/>
    <w:rsid w:val="00B36670"/>
    <w:rsid w:val="00B37488"/>
    <w:rsid w:val="00B43AD7"/>
    <w:rsid w:val="00B43FFC"/>
    <w:rsid w:val="00B45495"/>
    <w:rsid w:val="00B45C3E"/>
    <w:rsid w:val="00B470FA"/>
    <w:rsid w:val="00B47E3C"/>
    <w:rsid w:val="00B512C1"/>
    <w:rsid w:val="00B528A0"/>
    <w:rsid w:val="00B53078"/>
    <w:rsid w:val="00B54790"/>
    <w:rsid w:val="00B5598F"/>
    <w:rsid w:val="00B60A47"/>
    <w:rsid w:val="00B630A8"/>
    <w:rsid w:val="00B65E17"/>
    <w:rsid w:val="00B6615D"/>
    <w:rsid w:val="00B67CA2"/>
    <w:rsid w:val="00B70F9F"/>
    <w:rsid w:val="00B741E5"/>
    <w:rsid w:val="00B74878"/>
    <w:rsid w:val="00B77126"/>
    <w:rsid w:val="00B800C0"/>
    <w:rsid w:val="00B814BB"/>
    <w:rsid w:val="00B83F17"/>
    <w:rsid w:val="00B871F3"/>
    <w:rsid w:val="00B90757"/>
    <w:rsid w:val="00B93008"/>
    <w:rsid w:val="00B94093"/>
    <w:rsid w:val="00B96778"/>
    <w:rsid w:val="00B97CEE"/>
    <w:rsid w:val="00BA0189"/>
    <w:rsid w:val="00BA1209"/>
    <w:rsid w:val="00BA29DC"/>
    <w:rsid w:val="00BA2A27"/>
    <w:rsid w:val="00BA34A2"/>
    <w:rsid w:val="00BA3BFE"/>
    <w:rsid w:val="00BA4D8A"/>
    <w:rsid w:val="00BA6201"/>
    <w:rsid w:val="00BA6C0F"/>
    <w:rsid w:val="00BA711B"/>
    <w:rsid w:val="00BB5BD6"/>
    <w:rsid w:val="00BC253B"/>
    <w:rsid w:val="00BC345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1ECE"/>
    <w:rsid w:val="00BF467D"/>
    <w:rsid w:val="00BF55D9"/>
    <w:rsid w:val="00BF5DD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194C"/>
    <w:rsid w:val="00C42267"/>
    <w:rsid w:val="00C4498F"/>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871FB"/>
    <w:rsid w:val="00C921DC"/>
    <w:rsid w:val="00C925FB"/>
    <w:rsid w:val="00C928C0"/>
    <w:rsid w:val="00C94211"/>
    <w:rsid w:val="00CA1574"/>
    <w:rsid w:val="00CA3BF6"/>
    <w:rsid w:val="00CA3E23"/>
    <w:rsid w:val="00CA723F"/>
    <w:rsid w:val="00CA7B06"/>
    <w:rsid w:val="00CB1736"/>
    <w:rsid w:val="00CB4465"/>
    <w:rsid w:val="00CB4691"/>
    <w:rsid w:val="00CB6372"/>
    <w:rsid w:val="00CB681D"/>
    <w:rsid w:val="00CB7A0C"/>
    <w:rsid w:val="00CC0ECA"/>
    <w:rsid w:val="00CC1872"/>
    <w:rsid w:val="00CC4568"/>
    <w:rsid w:val="00CC5610"/>
    <w:rsid w:val="00CC7452"/>
    <w:rsid w:val="00CC7E95"/>
    <w:rsid w:val="00CD083C"/>
    <w:rsid w:val="00CD127A"/>
    <w:rsid w:val="00CE4B64"/>
    <w:rsid w:val="00CE4ED9"/>
    <w:rsid w:val="00CE77EC"/>
    <w:rsid w:val="00CF088D"/>
    <w:rsid w:val="00CF2F8F"/>
    <w:rsid w:val="00CF5022"/>
    <w:rsid w:val="00CF6314"/>
    <w:rsid w:val="00D01737"/>
    <w:rsid w:val="00D048C4"/>
    <w:rsid w:val="00D11257"/>
    <w:rsid w:val="00D11DD1"/>
    <w:rsid w:val="00D138B0"/>
    <w:rsid w:val="00D146F4"/>
    <w:rsid w:val="00D169FF"/>
    <w:rsid w:val="00D209F9"/>
    <w:rsid w:val="00D2185A"/>
    <w:rsid w:val="00D22CD7"/>
    <w:rsid w:val="00D25219"/>
    <w:rsid w:val="00D25806"/>
    <w:rsid w:val="00D36C9A"/>
    <w:rsid w:val="00D36DBF"/>
    <w:rsid w:val="00D37C82"/>
    <w:rsid w:val="00D40430"/>
    <w:rsid w:val="00D453DE"/>
    <w:rsid w:val="00D45C37"/>
    <w:rsid w:val="00D50564"/>
    <w:rsid w:val="00D521C5"/>
    <w:rsid w:val="00D52475"/>
    <w:rsid w:val="00D5334B"/>
    <w:rsid w:val="00D54030"/>
    <w:rsid w:val="00D573E9"/>
    <w:rsid w:val="00D643F3"/>
    <w:rsid w:val="00D670F7"/>
    <w:rsid w:val="00D71222"/>
    <w:rsid w:val="00D724E0"/>
    <w:rsid w:val="00D77673"/>
    <w:rsid w:val="00D77955"/>
    <w:rsid w:val="00D81950"/>
    <w:rsid w:val="00D8214A"/>
    <w:rsid w:val="00D84E45"/>
    <w:rsid w:val="00D8519E"/>
    <w:rsid w:val="00D85B4A"/>
    <w:rsid w:val="00D90ADD"/>
    <w:rsid w:val="00D92DFB"/>
    <w:rsid w:val="00D9468B"/>
    <w:rsid w:val="00D9496C"/>
    <w:rsid w:val="00D94ABB"/>
    <w:rsid w:val="00D9620B"/>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E7E33"/>
    <w:rsid w:val="00DF1F55"/>
    <w:rsid w:val="00DF3861"/>
    <w:rsid w:val="00DF4EA4"/>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190A"/>
    <w:rsid w:val="00E535A6"/>
    <w:rsid w:val="00E5377F"/>
    <w:rsid w:val="00E53F8E"/>
    <w:rsid w:val="00E54098"/>
    <w:rsid w:val="00E56039"/>
    <w:rsid w:val="00E56CC0"/>
    <w:rsid w:val="00E60427"/>
    <w:rsid w:val="00E60F7B"/>
    <w:rsid w:val="00E6708F"/>
    <w:rsid w:val="00E70184"/>
    <w:rsid w:val="00E714B0"/>
    <w:rsid w:val="00E73B6B"/>
    <w:rsid w:val="00E75469"/>
    <w:rsid w:val="00E766C7"/>
    <w:rsid w:val="00E76910"/>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71B"/>
    <w:rsid w:val="00ED3A93"/>
    <w:rsid w:val="00ED4024"/>
    <w:rsid w:val="00ED405E"/>
    <w:rsid w:val="00ED63D1"/>
    <w:rsid w:val="00ED7EF4"/>
    <w:rsid w:val="00EE2E8D"/>
    <w:rsid w:val="00EE682B"/>
    <w:rsid w:val="00EF0292"/>
    <w:rsid w:val="00EF2CAF"/>
    <w:rsid w:val="00EF3F81"/>
    <w:rsid w:val="00EF42D2"/>
    <w:rsid w:val="00F01E3C"/>
    <w:rsid w:val="00F037D7"/>
    <w:rsid w:val="00F038DD"/>
    <w:rsid w:val="00F0496C"/>
    <w:rsid w:val="00F050A8"/>
    <w:rsid w:val="00F122C0"/>
    <w:rsid w:val="00F146EB"/>
    <w:rsid w:val="00F1519D"/>
    <w:rsid w:val="00F17AA1"/>
    <w:rsid w:val="00F17C96"/>
    <w:rsid w:val="00F22A3D"/>
    <w:rsid w:val="00F233B7"/>
    <w:rsid w:val="00F25FC9"/>
    <w:rsid w:val="00F273B7"/>
    <w:rsid w:val="00F27EFA"/>
    <w:rsid w:val="00F328D5"/>
    <w:rsid w:val="00F346D6"/>
    <w:rsid w:val="00F355CA"/>
    <w:rsid w:val="00F370D1"/>
    <w:rsid w:val="00F37802"/>
    <w:rsid w:val="00F5375C"/>
    <w:rsid w:val="00F538CD"/>
    <w:rsid w:val="00F545BB"/>
    <w:rsid w:val="00F54A07"/>
    <w:rsid w:val="00F56D01"/>
    <w:rsid w:val="00F56E8B"/>
    <w:rsid w:val="00F607BE"/>
    <w:rsid w:val="00F62F49"/>
    <w:rsid w:val="00F63234"/>
    <w:rsid w:val="00F65492"/>
    <w:rsid w:val="00F66C0B"/>
    <w:rsid w:val="00F67D11"/>
    <w:rsid w:val="00F70306"/>
    <w:rsid w:val="00F71A5B"/>
    <w:rsid w:val="00F723AE"/>
    <w:rsid w:val="00F73AF8"/>
    <w:rsid w:val="00F74302"/>
    <w:rsid w:val="00F759B0"/>
    <w:rsid w:val="00F76251"/>
    <w:rsid w:val="00F77875"/>
    <w:rsid w:val="00F779A3"/>
    <w:rsid w:val="00F81888"/>
    <w:rsid w:val="00F85B9C"/>
    <w:rsid w:val="00F92160"/>
    <w:rsid w:val="00F94FCA"/>
    <w:rsid w:val="00FA0A6A"/>
    <w:rsid w:val="00FA70BD"/>
    <w:rsid w:val="00FB0CBE"/>
    <w:rsid w:val="00FB1B93"/>
    <w:rsid w:val="00FB2825"/>
    <w:rsid w:val="00FB3889"/>
    <w:rsid w:val="00FB4409"/>
    <w:rsid w:val="00FB6DE5"/>
    <w:rsid w:val="00FC02B2"/>
    <w:rsid w:val="00FC4985"/>
    <w:rsid w:val="00FC5486"/>
    <w:rsid w:val="00FC7FC4"/>
    <w:rsid w:val="00FD2496"/>
    <w:rsid w:val="00FD4F3A"/>
    <w:rsid w:val="00FD57BC"/>
    <w:rsid w:val="00FD6CF8"/>
    <w:rsid w:val="00FD6D9C"/>
    <w:rsid w:val="00FD7FE6"/>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unhideWhenUsed/>
    <w:rsid w:val="00770F56"/>
    <w:pPr>
      <w:spacing w:before="100" w:beforeAutospacing="1" w:after="100" w:afterAutospacing="1" w:line="240" w:lineRule="auto"/>
    </w:pPr>
    <w:rPr>
      <w:rFonts w:ascii="Times New Roman" w:eastAsia="Times New Roman" w:hAnsi="Times New Roman" w:cs="Times New Roman"/>
      <w:sz w:val="24"/>
      <w:szCs w:val="24"/>
      <w:lang w:eastAsia="it-CH"/>
    </w:rPr>
  </w:style>
  <w:style w:type="character" w:styleId="Enfasigrassetto">
    <w:name w:val="Strong"/>
    <w:basedOn w:val="Carpredefinitoparagrafo"/>
    <w:uiPriority w:val="22"/>
    <w:qFormat/>
    <w:rsid w:val="00D96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091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271210460">
      <w:bodyDiv w:val="1"/>
      <w:marLeft w:val="0"/>
      <w:marRight w:val="0"/>
      <w:marTop w:val="0"/>
      <w:marBottom w:val="0"/>
      <w:divBdr>
        <w:top w:val="none" w:sz="0" w:space="0" w:color="auto"/>
        <w:left w:val="none" w:sz="0" w:space="0" w:color="auto"/>
        <w:bottom w:val="none" w:sz="0" w:space="0" w:color="auto"/>
        <w:right w:val="none" w:sz="0" w:space="0" w:color="auto"/>
      </w:divBdr>
    </w:div>
    <w:div w:id="286594761">
      <w:bodyDiv w:val="1"/>
      <w:marLeft w:val="0"/>
      <w:marRight w:val="0"/>
      <w:marTop w:val="0"/>
      <w:marBottom w:val="0"/>
      <w:divBdr>
        <w:top w:val="none" w:sz="0" w:space="0" w:color="auto"/>
        <w:left w:val="none" w:sz="0" w:space="0" w:color="auto"/>
        <w:bottom w:val="none" w:sz="0" w:space="0" w:color="auto"/>
        <w:right w:val="none" w:sz="0" w:space="0" w:color="auto"/>
      </w:divBdr>
    </w:div>
    <w:div w:id="581305423">
      <w:bodyDiv w:val="1"/>
      <w:marLeft w:val="0"/>
      <w:marRight w:val="0"/>
      <w:marTop w:val="0"/>
      <w:marBottom w:val="0"/>
      <w:divBdr>
        <w:top w:val="none" w:sz="0" w:space="0" w:color="auto"/>
        <w:left w:val="none" w:sz="0" w:space="0" w:color="auto"/>
        <w:bottom w:val="none" w:sz="0" w:space="0" w:color="auto"/>
        <w:right w:val="none" w:sz="0" w:space="0" w:color="auto"/>
      </w:divBdr>
    </w:div>
    <w:div w:id="699204101">
      <w:bodyDiv w:val="1"/>
      <w:marLeft w:val="0"/>
      <w:marRight w:val="0"/>
      <w:marTop w:val="0"/>
      <w:marBottom w:val="0"/>
      <w:divBdr>
        <w:top w:val="none" w:sz="0" w:space="0" w:color="auto"/>
        <w:left w:val="none" w:sz="0" w:space="0" w:color="auto"/>
        <w:bottom w:val="none" w:sz="0" w:space="0" w:color="auto"/>
        <w:right w:val="none" w:sz="0" w:space="0" w:color="auto"/>
      </w:divBdr>
    </w:div>
    <w:div w:id="738795143">
      <w:bodyDiv w:val="1"/>
      <w:marLeft w:val="0"/>
      <w:marRight w:val="0"/>
      <w:marTop w:val="0"/>
      <w:marBottom w:val="0"/>
      <w:divBdr>
        <w:top w:val="none" w:sz="0" w:space="0" w:color="auto"/>
        <w:left w:val="none" w:sz="0" w:space="0" w:color="auto"/>
        <w:bottom w:val="none" w:sz="0" w:space="0" w:color="auto"/>
        <w:right w:val="none" w:sz="0" w:space="0" w:color="auto"/>
      </w:divBdr>
    </w:div>
    <w:div w:id="858932223">
      <w:bodyDiv w:val="1"/>
      <w:marLeft w:val="0"/>
      <w:marRight w:val="0"/>
      <w:marTop w:val="0"/>
      <w:marBottom w:val="0"/>
      <w:divBdr>
        <w:top w:val="none" w:sz="0" w:space="0" w:color="auto"/>
        <w:left w:val="none" w:sz="0" w:space="0" w:color="auto"/>
        <w:bottom w:val="none" w:sz="0" w:space="0" w:color="auto"/>
        <w:right w:val="none" w:sz="0" w:space="0" w:color="auto"/>
      </w:divBdr>
    </w:div>
    <w:div w:id="877544385">
      <w:bodyDiv w:val="1"/>
      <w:marLeft w:val="0"/>
      <w:marRight w:val="0"/>
      <w:marTop w:val="0"/>
      <w:marBottom w:val="0"/>
      <w:divBdr>
        <w:top w:val="none" w:sz="0" w:space="0" w:color="auto"/>
        <w:left w:val="none" w:sz="0" w:space="0" w:color="auto"/>
        <w:bottom w:val="none" w:sz="0" w:space="0" w:color="auto"/>
        <w:right w:val="none" w:sz="0" w:space="0" w:color="auto"/>
      </w:divBdr>
      <w:divsChild>
        <w:div w:id="1464226803">
          <w:marLeft w:val="0"/>
          <w:marRight w:val="0"/>
          <w:marTop w:val="0"/>
          <w:marBottom w:val="0"/>
          <w:divBdr>
            <w:top w:val="none" w:sz="0" w:space="0" w:color="auto"/>
            <w:left w:val="none" w:sz="0" w:space="0" w:color="auto"/>
            <w:bottom w:val="none" w:sz="0" w:space="0" w:color="auto"/>
            <w:right w:val="none" w:sz="0" w:space="0" w:color="auto"/>
          </w:divBdr>
          <w:divsChild>
            <w:div w:id="1577007821">
              <w:marLeft w:val="0"/>
              <w:marRight w:val="0"/>
              <w:marTop w:val="0"/>
              <w:marBottom w:val="0"/>
              <w:divBdr>
                <w:top w:val="none" w:sz="0" w:space="0" w:color="auto"/>
                <w:left w:val="none" w:sz="0" w:space="0" w:color="auto"/>
                <w:bottom w:val="none" w:sz="0" w:space="0" w:color="auto"/>
                <w:right w:val="none" w:sz="0" w:space="0" w:color="auto"/>
              </w:divBdr>
              <w:divsChild>
                <w:div w:id="718826736">
                  <w:marLeft w:val="0"/>
                  <w:marRight w:val="0"/>
                  <w:marTop w:val="0"/>
                  <w:marBottom w:val="0"/>
                  <w:divBdr>
                    <w:top w:val="none" w:sz="0" w:space="0" w:color="auto"/>
                    <w:left w:val="none" w:sz="0" w:space="0" w:color="auto"/>
                    <w:bottom w:val="none" w:sz="0" w:space="0" w:color="auto"/>
                    <w:right w:val="none" w:sz="0" w:space="0" w:color="auto"/>
                  </w:divBdr>
                  <w:divsChild>
                    <w:div w:id="1425999009">
                      <w:marLeft w:val="0"/>
                      <w:marRight w:val="0"/>
                      <w:marTop w:val="0"/>
                      <w:marBottom w:val="0"/>
                      <w:divBdr>
                        <w:top w:val="none" w:sz="0" w:space="0" w:color="auto"/>
                        <w:left w:val="none" w:sz="0" w:space="0" w:color="auto"/>
                        <w:bottom w:val="none" w:sz="0" w:space="0" w:color="auto"/>
                        <w:right w:val="none" w:sz="0" w:space="0" w:color="auto"/>
                      </w:divBdr>
                      <w:divsChild>
                        <w:div w:id="209271991">
                          <w:marLeft w:val="0"/>
                          <w:marRight w:val="0"/>
                          <w:marTop w:val="0"/>
                          <w:marBottom w:val="0"/>
                          <w:divBdr>
                            <w:top w:val="none" w:sz="0" w:space="0" w:color="auto"/>
                            <w:left w:val="none" w:sz="0" w:space="0" w:color="auto"/>
                            <w:bottom w:val="none" w:sz="0" w:space="0" w:color="auto"/>
                            <w:right w:val="none" w:sz="0" w:space="0" w:color="auto"/>
                          </w:divBdr>
                          <w:divsChild>
                            <w:div w:id="2067758249">
                              <w:marLeft w:val="0"/>
                              <w:marRight w:val="0"/>
                              <w:marTop w:val="0"/>
                              <w:marBottom w:val="0"/>
                              <w:divBdr>
                                <w:top w:val="none" w:sz="0" w:space="0" w:color="auto"/>
                                <w:left w:val="none" w:sz="0" w:space="0" w:color="auto"/>
                                <w:bottom w:val="none" w:sz="0" w:space="0" w:color="auto"/>
                                <w:right w:val="none" w:sz="0" w:space="0" w:color="auto"/>
                              </w:divBdr>
                              <w:divsChild>
                                <w:div w:id="13365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612055">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03655918">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14824543">
      <w:bodyDiv w:val="1"/>
      <w:marLeft w:val="0"/>
      <w:marRight w:val="0"/>
      <w:marTop w:val="0"/>
      <w:marBottom w:val="0"/>
      <w:divBdr>
        <w:top w:val="none" w:sz="0" w:space="0" w:color="auto"/>
        <w:left w:val="none" w:sz="0" w:space="0" w:color="auto"/>
        <w:bottom w:val="none" w:sz="0" w:space="0" w:color="auto"/>
        <w:right w:val="none" w:sz="0" w:space="0" w:color="auto"/>
      </w:divBdr>
    </w:div>
    <w:div w:id="169931319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769960728">
      <w:bodyDiv w:val="1"/>
      <w:marLeft w:val="0"/>
      <w:marRight w:val="0"/>
      <w:marTop w:val="0"/>
      <w:marBottom w:val="0"/>
      <w:divBdr>
        <w:top w:val="none" w:sz="0" w:space="0" w:color="auto"/>
        <w:left w:val="none" w:sz="0" w:space="0" w:color="auto"/>
        <w:bottom w:val="none" w:sz="0" w:space="0" w:color="auto"/>
        <w:right w:val="none" w:sz="0" w:space="0" w:color="auto"/>
      </w:divBdr>
    </w:div>
    <w:div w:id="1793279070">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147161">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49447301">
      <w:bodyDiv w:val="1"/>
      <w:marLeft w:val="0"/>
      <w:marRight w:val="0"/>
      <w:marTop w:val="0"/>
      <w:marBottom w:val="0"/>
      <w:divBdr>
        <w:top w:val="none" w:sz="0" w:space="0" w:color="auto"/>
        <w:left w:val="none" w:sz="0" w:space="0" w:color="auto"/>
        <w:bottom w:val="none" w:sz="0" w:space="0" w:color="auto"/>
        <w:right w:val="none" w:sz="0" w:space="0" w:color="auto"/>
      </w:divBdr>
    </w:div>
    <w:div w:id="2076195300">
      <w:bodyDiv w:val="1"/>
      <w:marLeft w:val="0"/>
      <w:marRight w:val="0"/>
      <w:marTop w:val="0"/>
      <w:marBottom w:val="0"/>
      <w:divBdr>
        <w:top w:val="none" w:sz="0" w:space="0" w:color="auto"/>
        <w:left w:val="none" w:sz="0" w:space="0" w:color="auto"/>
        <w:bottom w:val="none" w:sz="0" w:space="0" w:color="auto"/>
        <w:right w:val="none" w:sz="0" w:space="0" w:color="auto"/>
      </w:divBdr>
      <w:divsChild>
        <w:div w:id="45616385">
          <w:marLeft w:val="0"/>
          <w:marRight w:val="0"/>
          <w:marTop w:val="0"/>
          <w:marBottom w:val="0"/>
          <w:divBdr>
            <w:top w:val="none" w:sz="0" w:space="0" w:color="auto"/>
            <w:left w:val="none" w:sz="0" w:space="0" w:color="auto"/>
            <w:bottom w:val="none" w:sz="0" w:space="0" w:color="auto"/>
            <w:right w:val="none" w:sz="0" w:space="0" w:color="auto"/>
          </w:divBdr>
          <w:divsChild>
            <w:div w:id="242644823">
              <w:marLeft w:val="0"/>
              <w:marRight w:val="0"/>
              <w:marTop w:val="0"/>
              <w:marBottom w:val="0"/>
              <w:divBdr>
                <w:top w:val="none" w:sz="0" w:space="0" w:color="auto"/>
                <w:left w:val="none" w:sz="0" w:space="0" w:color="auto"/>
                <w:bottom w:val="none" w:sz="0" w:space="0" w:color="auto"/>
                <w:right w:val="none" w:sz="0" w:space="0" w:color="auto"/>
              </w:divBdr>
              <w:divsChild>
                <w:div w:id="663970493">
                  <w:marLeft w:val="0"/>
                  <w:marRight w:val="0"/>
                  <w:marTop w:val="0"/>
                  <w:marBottom w:val="0"/>
                  <w:divBdr>
                    <w:top w:val="none" w:sz="0" w:space="0" w:color="auto"/>
                    <w:left w:val="none" w:sz="0" w:space="0" w:color="auto"/>
                    <w:bottom w:val="none" w:sz="0" w:space="0" w:color="auto"/>
                    <w:right w:val="none" w:sz="0" w:space="0" w:color="auto"/>
                  </w:divBdr>
                  <w:divsChild>
                    <w:div w:id="277680597">
                      <w:marLeft w:val="0"/>
                      <w:marRight w:val="0"/>
                      <w:marTop w:val="0"/>
                      <w:marBottom w:val="0"/>
                      <w:divBdr>
                        <w:top w:val="none" w:sz="0" w:space="0" w:color="auto"/>
                        <w:left w:val="none" w:sz="0" w:space="0" w:color="auto"/>
                        <w:bottom w:val="none" w:sz="0" w:space="0" w:color="auto"/>
                        <w:right w:val="none" w:sz="0" w:space="0" w:color="auto"/>
                      </w:divBdr>
                      <w:divsChild>
                        <w:div w:id="1218972156">
                          <w:marLeft w:val="0"/>
                          <w:marRight w:val="0"/>
                          <w:marTop w:val="0"/>
                          <w:marBottom w:val="0"/>
                          <w:divBdr>
                            <w:top w:val="none" w:sz="0" w:space="0" w:color="auto"/>
                            <w:left w:val="none" w:sz="0" w:space="0" w:color="auto"/>
                            <w:bottom w:val="none" w:sz="0" w:space="0" w:color="auto"/>
                            <w:right w:val="none" w:sz="0" w:space="0" w:color="auto"/>
                          </w:divBdr>
                          <w:divsChild>
                            <w:div w:id="1147941026">
                              <w:marLeft w:val="0"/>
                              <w:marRight w:val="0"/>
                              <w:marTop w:val="0"/>
                              <w:marBottom w:val="0"/>
                              <w:divBdr>
                                <w:top w:val="none" w:sz="0" w:space="0" w:color="auto"/>
                                <w:left w:val="none" w:sz="0" w:space="0" w:color="auto"/>
                                <w:bottom w:val="none" w:sz="0" w:space="0" w:color="auto"/>
                                <w:right w:val="none" w:sz="0" w:space="0" w:color="auto"/>
                              </w:divBdr>
                              <w:divsChild>
                                <w:div w:id="5553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2380B"/>
    <w:rsid w:val="000A1F04"/>
    <w:rsid w:val="0022193F"/>
    <w:rsid w:val="002F62F7"/>
    <w:rsid w:val="003B3A61"/>
    <w:rsid w:val="00450994"/>
    <w:rsid w:val="00494DA4"/>
    <w:rsid w:val="004C3542"/>
    <w:rsid w:val="0052072D"/>
    <w:rsid w:val="005365D2"/>
    <w:rsid w:val="00562712"/>
    <w:rsid w:val="00590C70"/>
    <w:rsid w:val="005B4761"/>
    <w:rsid w:val="006119C4"/>
    <w:rsid w:val="0063588A"/>
    <w:rsid w:val="006519E4"/>
    <w:rsid w:val="0065417E"/>
    <w:rsid w:val="00666750"/>
    <w:rsid w:val="006F441D"/>
    <w:rsid w:val="00742680"/>
    <w:rsid w:val="00792B63"/>
    <w:rsid w:val="007F0652"/>
    <w:rsid w:val="007F4515"/>
    <w:rsid w:val="007F4556"/>
    <w:rsid w:val="0080736A"/>
    <w:rsid w:val="00845344"/>
    <w:rsid w:val="00873C8A"/>
    <w:rsid w:val="008A5445"/>
    <w:rsid w:val="008B135B"/>
    <w:rsid w:val="008D724D"/>
    <w:rsid w:val="0094384A"/>
    <w:rsid w:val="0098759D"/>
    <w:rsid w:val="009919AD"/>
    <w:rsid w:val="00AF6C82"/>
    <w:rsid w:val="00AF6FD6"/>
    <w:rsid w:val="00B60A47"/>
    <w:rsid w:val="00B83F17"/>
    <w:rsid w:val="00BE72BC"/>
    <w:rsid w:val="00CB5903"/>
    <w:rsid w:val="00D048C4"/>
    <w:rsid w:val="00D145E3"/>
    <w:rsid w:val="00D169FF"/>
    <w:rsid w:val="00D209F9"/>
    <w:rsid w:val="00D5334B"/>
    <w:rsid w:val="00D76D88"/>
    <w:rsid w:val="00DE2402"/>
    <w:rsid w:val="00DE4EBE"/>
    <w:rsid w:val="00EF6A02"/>
    <w:rsid w:val="00FD7FE6"/>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692</TotalTime>
  <Pages>2</Pages>
  <Words>245</Words>
  <Characters>1400</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Nome Progetto: gestione_assenze</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nlo857@cpt.local</cp:lastModifiedBy>
  <cp:revision>577</cp:revision>
  <cp:lastPrinted>2017-03-29T10:57:00Z</cp:lastPrinted>
  <dcterms:created xsi:type="dcterms:W3CDTF">2026-01-19T09:45:00Z</dcterms:created>
  <dcterms:modified xsi:type="dcterms:W3CDTF">2026-03-27T08:05:00Z</dcterms:modified>
</cp:coreProperties>
</file>