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EFE8A8D" w:rsidR="005D6E86" w:rsidRPr="001D1B3C" w:rsidRDefault="00A9795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9D18EA">
              <w:rPr>
                <w:rFonts w:ascii="Arial" w:hAnsi="Arial" w:cs="Arial"/>
              </w:rPr>
              <w:t>5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1DE621B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2407ED8E" w14:textId="1450912F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0F524465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1C592C">
              <w:rPr>
                <w:rFonts w:ascii="Arial" w:hAnsi="Arial" w:cs="Arial"/>
                <w:b/>
                <w:bCs/>
              </w:rPr>
              <w:t>11:35</w:t>
            </w:r>
          </w:p>
          <w:p w14:paraId="6508388D" w14:textId="178EAA78" w:rsidR="00D521C5" w:rsidRDefault="005C399E" w:rsidP="005B4A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mi sono concentrato principalmente sul far funzionare i test automatici avviati tramite php artisan test –coverage. Lavorando principalmente sulle migrazioni.</w:t>
            </w:r>
          </w:p>
          <w:p w14:paraId="3BDFF3E9" w14:textId="62167D34" w:rsidR="001C592C" w:rsidRPr="00D521C5" w:rsidRDefault="001C592C" w:rsidP="008A0E21">
            <w:pPr>
              <w:rPr>
                <w:rFonts w:ascii="Arial" w:hAnsi="Arial" w:cs="Arial"/>
              </w:rPr>
            </w:pP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5E6DBF68" w14:textId="77777777" w:rsidR="005E204F" w:rsidRDefault="005E204F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I</w:t>
            </w:r>
            <w:r w:rsidR="00AE5C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mplementazione/sistemazione importazione classi</w:t>
            </w: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e documentazione</w:t>
            </w:r>
          </w:p>
          <w:p w14:paraId="7625903A" w14:textId="60DB76E9" w:rsidR="00632B06" w:rsidRPr="005C7053" w:rsidRDefault="00AE5C3A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A5319C3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04A3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D55DD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5C3A12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1DB8A94C" w14:textId="648B86C1" w:rsidR="00AD55DD" w:rsidRDefault="00AD55DD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Chiesto per alcuni test quali problemi non lo facevano passare con successo.</w:t>
      </w:r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p w14:paraId="787229FB" w14:textId="1E720A5F" w:rsidR="00CF7641" w:rsidRDefault="00CF764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La risposta alla domanda.</w:t>
      </w: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34069D41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4A3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EF090" w14:textId="77777777" w:rsidR="00D25CEB" w:rsidRDefault="00D25CEB" w:rsidP="00DC1A1A">
      <w:pPr>
        <w:spacing w:after="0" w:line="240" w:lineRule="auto"/>
      </w:pPr>
      <w:r>
        <w:separator/>
      </w:r>
    </w:p>
    <w:p w14:paraId="684F7504" w14:textId="77777777" w:rsidR="00D25CEB" w:rsidRDefault="00D25CEB"/>
    <w:p w14:paraId="4B48F6D7" w14:textId="77777777" w:rsidR="00D25CEB" w:rsidRDefault="00D25CEB" w:rsidP="00454290"/>
  </w:endnote>
  <w:endnote w:type="continuationSeparator" w:id="0">
    <w:p w14:paraId="2EC6CB0B" w14:textId="77777777" w:rsidR="00D25CEB" w:rsidRDefault="00D25CEB" w:rsidP="00DC1A1A">
      <w:pPr>
        <w:spacing w:after="0" w:line="240" w:lineRule="auto"/>
      </w:pPr>
      <w:r>
        <w:continuationSeparator/>
      </w:r>
    </w:p>
    <w:p w14:paraId="1B683FF6" w14:textId="77777777" w:rsidR="00D25CEB" w:rsidRDefault="00D25CEB"/>
    <w:p w14:paraId="096A877A" w14:textId="77777777" w:rsidR="00D25CEB" w:rsidRDefault="00D25CEB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A5880" w14:textId="77777777" w:rsidR="00D25CEB" w:rsidRDefault="00D25CEB" w:rsidP="00DC1A1A">
      <w:pPr>
        <w:spacing w:after="0" w:line="240" w:lineRule="auto"/>
      </w:pPr>
      <w:r>
        <w:separator/>
      </w:r>
    </w:p>
    <w:p w14:paraId="2501CAD8" w14:textId="77777777" w:rsidR="00D25CEB" w:rsidRDefault="00D25CEB"/>
    <w:p w14:paraId="50CF779E" w14:textId="77777777" w:rsidR="00D25CEB" w:rsidRDefault="00D25CEB" w:rsidP="00454290"/>
  </w:footnote>
  <w:footnote w:type="continuationSeparator" w:id="0">
    <w:p w14:paraId="4A806BB1" w14:textId="77777777" w:rsidR="00D25CEB" w:rsidRDefault="00D25CEB" w:rsidP="00DC1A1A">
      <w:pPr>
        <w:spacing w:after="0" w:line="240" w:lineRule="auto"/>
      </w:pPr>
      <w:r>
        <w:continuationSeparator/>
      </w:r>
    </w:p>
    <w:p w14:paraId="3BB05445" w14:textId="77777777" w:rsidR="00D25CEB" w:rsidRDefault="00D25CEB"/>
    <w:p w14:paraId="769DB547" w14:textId="77777777" w:rsidR="00D25CEB" w:rsidRDefault="00D25CEB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A36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49C1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2634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C592C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193F"/>
    <w:rsid w:val="00222C1C"/>
    <w:rsid w:val="0023131E"/>
    <w:rsid w:val="00233151"/>
    <w:rsid w:val="002332D8"/>
    <w:rsid w:val="00234D8D"/>
    <w:rsid w:val="002351CD"/>
    <w:rsid w:val="00237509"/>
    <w:rsid w:val="0024058F"/>
    <w:rsid w:val="00243AA9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0D62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15DE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2ED2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0789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B4AEE"/>
    <w:rsid w:val="005C0EB8"/>
    <w:rsid w:val="005C2E51"/>
    <w:rsid w:val="005C399E"/>
    <w:rsid w:val="005C7053"/>
    <w:rsid w:val="005C7AFF"/>
    <w:rsid w:val="005D036B"/>
    <w:rsid w:val="005D1A69"/>
    <w:rsid w:val="005D3A96"/>
    <w:rsid w:val="005D3DC1"/>
    <w:rsid w:val="005D6E86"/>
    <w:rsid w:val="005E204F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9C4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0F81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67537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0DBF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D76BF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0E21"/>
    <w:rsid w:val="008A5445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3C69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18EA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2F3A"/>
    <w:rsid w:val="00A94D33"/>
    <w:rsid w:val="00A97956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175"/>
    <w:rsid w:val="00AC5570"/>
    <w:rsid w:val="00AC60A6"/>
    <w:rsid w:val="00AC769C"/>
    <w:rsid w:val="00AD01D6"/>
    <w:rsid w:val="00AD4D08"/>
    <w:rsid w:val="00AD55DD"/>
    <w:rsid w:val="00AD565C"/>
    <w:rsid w:val="00AD7BB7"/>
    <w:rsid w:val="00AE238A"/>
    <w:rsid w:val="00AE5C3A"/>
    <w:rsid w:val="00AE7CEE"/>
    <w:rsid w:val="00AF1A24"/>
    <w:rsid w:val="00AF6F6B"/>
    <w:rsid w:val="00AF6FD6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14BB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5DD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94211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CF7641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25CEB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2193F"/>
    <w:rsid w:val="00272AE3"/>
    <w:rsid w:val="002F62F7"/>
    <w:rsid w:val="003B3A61"/>
    <w:rsid w:val="00450994"/>
    <w:rsid w:val="00494DA4"/>
    <w:rsid w:val="004C3542"/>
    <w:rsid w:val="0052072D"/>
    <w:rsid w:val="005365D2"/>
    <w:rsid w:val="00562712"/>
    <w:rsid w:val="00590C70"/>
    <w:rsid w:val="005B4761"/>
    <w:rsid w:val="006119C4"/>
    <w:rsid w:val="0063588A"/>
    <w:rsid w:val="006519E4"/>
    <w:rsid w:val="0065417E"/>
    <w:rsid w:val="00666750"/>
    <w:rsid w:val="006F441D"/>
    <w:rsid w:val="00742680"/>
    <w:rsid w:val="00792B63"/>
    <w:rsid w:val="007D76BF"/>
    <w:rsid w:val="007F0652"/>
    <w:rsid w:val="007F4515"/>
    <w:rsid w:val="007F4556"/>
    <w:rsid w:val="0080736A"/>
    <w:rsid w:val="00845344"/>
    <w:rsid w:val="00873C8A"/>
    <w:rsid w:val="008A5445"/>
    <w:rsid w:val="008B135B"/>
    <w:rsid w:val="008D724D"/>
    <w:rsid w:val="0094384A"/>
    <w:rsid w:val="0098759D"/>
    <w:rsid w:val="009919AD"/>
    <w:rsid w:val="00AF6C82"/>
    <w:rsid w:val="00AF6FD6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694</TotalTime>
  <Pages>2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584</cp:revision>
  <cp:lastPrinted>2017-03-29T10:57:00Z</cp:lastPrinted>
  <dcterms:created xsi:type="dcterms:W3CDTF">2026-01-19T09:45:00Z</dcterms:created>
  <dcterms:modified xsi:type="dcterms:W3CDTF">2026-03-27T10:17:00Z</dcterms:modified>
</cp:coreProperties>
</file>