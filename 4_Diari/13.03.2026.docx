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3AF6E6A" w:rsidR="005D6E86" w:rsidRPr="001D1B3C" w:rsidRDefault="00067C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57880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47941A9E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2407ED8E" w14:textId="25CD146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60C8783A" w:rsidR="008246CE" w:rsidRPr="00C64425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957880">
              <w:rPr>
                <w:rFonts w:ascii="Arial" w:hAnsi="Arial" w:cs="Arial"/>
                <w:b/>
                <w:bCs/>
              </w:rPr>
              <w:t>09:50</w:t>
            </w:r>
          </w:p>
          <w:p w14:paraId="57F07016" w14:textId="3007B120" w:rsidR="00C64425" w:rsidRDefault="00957880" w:rsidP="00770F56">
            <w:pPr>
              <w:rPr>
                <w:rFonts w:ascii="Arial" w:hAnsi="Arial" w:cs="Arial"/>
              </w:rPr>
            </w:pPr>
            <w:r>
              <w:t>Nella prima parte della mattinata ho messo in sicurezza le credenziali dell’email di gestione assenze, mettendo la password generata in un file e leggendola in modo sicuro.</w:t>
            </w:r>
          </w:p>
          <w:p w14:paraId="009C49AB" w14:textId="20FBD53B" w:rsidR="00D521C5" w:rsidRDefault="00957880" w:rsidP="00770F5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10:05 – 11:35</w:t>
            </w:r>
          </w:p>
          <w:p w14:paraId="3BDFF3E9" w14:textId="6F51803D" w:rsidR="00D521C5" w:rsidRPr="00D521C5" w:rsidRDefault="00957880" w:rsidP="00770F56">
            <w:pPr>
              <w:rPr>
                <w:rFonts w:ascii="Arial" w:hAnsi="Arial" w:cs="Arial"/>
              </w:rPr>
            </w:pPr>
            <w:r>
              <w:t>In seguito ho ricevuto il CSV template di importazione degli utenti e ho in parte sviluppato la pagina e il sistema di importazione delle classi per il capolaboratorio.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56D76FB" w:rsidR="00632B06" w:rsidRPr="005C7053" w:rsidRDefault="00957880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Concludere il sistema di importazione delle classi e documentare.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7C78F5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51E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5788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A62D56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5788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22457759" w14:textId="3BC827D2" w:rsidR="00872C0D" w:rsidRDefault="00957880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Come salvare le credenziali in modo sicuro non tenendole in chiaro.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58B9F5A8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51E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5788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66A57833" w:rsidR="00624F63" w:rsidRPr="001D1B3C" w:rsidRDefault="00957880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Lo stesso.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7CCD0" w14:textId="77777777" w:rsidR="00424820" w:rsidRDefault="00424820" w:rsidP="00DC1A1A">
      <w:pPr>
        <w:spacing w:after="0" w:line="240" w:lineRule="auto"/>
      </w:pPr>
      <w:r>
        <w:separator/>
      </w:r>
    </w:p>
    <w:p w14:paraId="5C194C2F" w14:textId="77777777" w:rsidR="00424820" w:rsidRDefault="00424820"/>
    <w:p w14:paraId="518C9465" w14:textId="77777777" w:rsidR="00424820" w:rsidRDefault="00424820" w:rsidP="00454290"/>
  </w:endnote>
  <w:endnote w:type="continuationSeparator" w:id="0">
    <w:p w14:paraId="586C122C" w14:textId="77777777" w:rsidR="00424820" w:rsidRDefault="00424820" w:rsidP="00DC1A1A">
      <w:pPr>
        <w:spacing w:after="0" w:line="240" w:lineRule="auto"/>
      </w:pPr>
      <w:r>
        <w:continuationSeparator/>
      </w:r>
    </w:p>
    <w:p w14:paraId="450204E4" w14:textId="77777777" w:rsidR="00424820" w:rsidRDefault="00424820"/>
    <w:p w14:paraId="79826FAC" w14:textId="77777777" w:rsidR="00424820" w:rsidRDefault="0042482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</w:t>
        </w:r>
        <w:proofErr w:type="spellStart"/>
        <w:r w:rsidR="00E60F7B">
          <w:rPr>
            <w:rFonts w:ascii="Arial" w:hAnsi="Arial" w:cs="Arial"/>
          </w:rPr>
          <w:t>gestione_assenze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DDE50" w14:textId="77777777" w:rsidR="00424820" w:rsidRDefault="00424820" w:rsidP="00DC1A1A">
      <w:pPr>
        <w:spacing w:after="0" w:line="240" w:lineRule="auto"/>
      </w:pPr>
      <w:r>
        <w:separator/>
      </w:r>
    </w:p>
    <w:p w14:paraId="12168359" w14:textId="77777777" w:rsidR="00424820" w:rsidRDefault="00424820"/>
    <w:p w14:paraId="04B9B079" w14:textId="77777777" w:rsidR="00424820" w:rsidRDefault="00424820" w:rsidP="00454290"/>
  </w:footnote>
  <w:footnote w:type="continuationSeparator" w:id="0">
    <w:p w14:paraId="243A158D" w14:textId="77777777" w:rsidR="00424820" w:rsidRDefault="00424820" w:rsidP="00DC1A1A">
      <w:pPr>
        <w:spacing w:after="0" w:line="240" w:lineRule="auto"/>
      </w:pPr>
      <w:r>
        <w:continuationSeparator/>
      </w:r>
    </w:p>
    <w:p w14:paraId="63599205" w14:textId="77777777" w:rsidR="00424820" w:rsidRDefault="00424820"/>
    <w:p w14:paraId="7E43B4CF" w14:textId="77777777" w:rsidR="00424820" w:rsidRDefault="0042482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proofErr w:type="spellStart"/>
    <w:r>
      <w:rPr>
        <w:rFonts w:ascii="Arial" w:hAnsi="Arial" w:cs="Arial"/>
        <w:lang w:val="fr-CH"/>
      </w:rPr>
      <w:t>Nemanja</w:t>
    </w:r>
    <w:proofErr w:type="spellEnd"/>
    <w:r>
      <w:rPr>
        <w:rFonts w:ascii="Arial" w:hAnsi="Arial" w:cs="Arial"/>
        <w:lang w:val="fr-CH"/>
      </w:rPr>
      <w:t xml:space="preserve"> </w:t>
    </w:r>
    <w:proofErr w:type="spellStart"/>
    <w:r>
      <w:rPr>
        <w:rFonts w:ascii="Arial" w:hAnsi="Arial" w:cs="Arial"/>
        <w:lang w:val="fr-CH"/>
      </w:rPr>
      <w:t>Zecevic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1EC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5D18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63F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4820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1CFD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3547"/>
    <w:rsid w:val="00694A8B"/>
    <w:rsid w:val="00696AC7"/>
    <w:rsid w:val="006A65E6"/>
    <w:rsid w:val="006A6D54"/>
    <w:rsid w:val="006A7B55"/>
    <w:rsid w:val="006B069D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618D"/>
    <w:rsid w:val="00937F82"/>
    <w:rsid w:val="00940B5A"/>
    <w:rsid w:val="009421A6"/>
    <w:rsid w:val="0094384A"/>
    <w:rsid w:val="009454AA"/>
    <w:rsid w:val="00945AFF"/>
    <w:rsid w:val="00957880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6ADD"/>
    <w:rsid w:val="00C01760"/>
    <w:rsid w:val="00C01F75"/>
    <w:rsid w:val="00C035D7"/>
    <w:rsid w:val="00C04A89"/>
    <w:rsid w:val="00C11436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425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D4941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4CEE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1E2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3D063F"/>
    <w:rsid w:val="004C3542"/>
    <w:rsid w:val="005365D2"/>
    <w:rsid w:val="00562712"/>
    <w:rsid w:val="00590C70"/>
    <w:rsid w:val="005B4761"/>
    <w:rsid w:val="005D5F32"/>
    <w:rsid w:val="0063588A"/>
    <w:rsid w:val="006519E4"/>
    <w:rsid w:val="0065417E"/>
    <w:rsid w:val="00666750"/>
    <w:rsid w:val="006F441D"/>
    <w:rsid w:val="00792B63"/>
    <w:rsid w:val="007F0652"/>
    <w:rsid w:val="007F4515"/>
    <w:rsid w:val="007F4556"/>
    <w:rsid w:val="0080736A"/>
    <w:rsid w:val="00845344"/>
    <w:rsid w:val="00873C8A"/>
    <w:rsid w:val="008B135B"/>
    <w:rsid w:val="008D724D"/>
    <w:rsid w:val="0094384A"/>
    <w:rsid w:val="0098759D"/>
    <w:rsid w:val="009919AD"/>
    <w:rsid w:val="00AF6C82"/>
    <w:rsid w:val="00B60A47"/>
    <w:rsid w:val="00B83F17"/>
    <w:rsid w:val="00BE72BC"/>
    <w:rsid w:val="00CB5903"/>
    <w:rsid w:val="00CD4941"/>
    <w:rsid w:val="00D048C4"/>
    <w:rsid w:val="00D145E3"/>
    <w:rsid w:val="00D169FF"/>
    <w:rsid w:val="00D209F9"/>
    <w:rsid w:val="00D5334B"/>
    <w:rsid w:val="00D76D88"/>
    <w:rsid w:val="00DE2402"/>
    <w:rsid w:val="00DE4EBE"/>
    <w:rsid w:val="00EE1130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689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589</cp:revision>
  <cp:lastPrinted>2017-03-29T10:57:00Z</cp:lastPrinted>
  <dcterms:created xsi:type="dcterms:W3CDTF">2026-01-19T09:45:00Z</dcterms:created>
  <dcterms:modified xsi:type="dcterms:W3CDTF">2026-03-13T10:13:00Z</dcterms:modified>
</cp:coreProperties>
</file>