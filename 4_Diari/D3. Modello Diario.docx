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B6AEFF5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gg.</w:t>
            </w:r>
            <w:r w:rsidR="000F0ADC">
              <w:rPr>
                <w:rFonts w:ascii="Arial" w:hAnsi="Arial" w:cs="Arial"/>
              </w:rPr>
              <w:t>01.2026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4960589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3CE21F06" w:rsidR="00632B06" w:rsidRPr="001D1B3C" w:rsidRDefault="00632B06" w:rsidP="00AB580C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652F71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66D2E2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77777777" w:rsidR="00872C0D" w:rsidRDefault="00872C0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7777777" w:rsidR="00624F63" w:rsidRPr="00872C0D" w:rsidRDefault="00624F6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</w:t>
          </w:r>
          <w:r w:rsidR="00E432E6">
            <w:rPr>
              <w:rStyle w:val="Testosegnaposto"/>
            </w:rPr>
            <w:t>t</w:t>
          </w:r>
          <w:r>
            <w:rPr>
              <w:rStyle w:val="Testosegnaposto"/>
            </w:rPr>
            <w:t>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0A51EFDF" w:rsidR="00624F63" w:rsidRPr="001D1B3C" w:rsidRDefault="00ED63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51516" w14:textId="77777777" w:rsidR="00280B36" w:rsidRDefault="00280B36" w:rsidP="00DC1A1A">
      <w:pPr>
        <w:spacing w:after="0" w:line="240" w:lineRule="auto"/>
      </w:pPr>
      <w:r>
        <w:separator/>
      </w:r>
    </w:p>
    <w:p w14:paraId="2DD6DE96" w14:textId="77777777" w:rsidR="00280B36" w:rsidRDefault="00280B36"/>
    <w:p w14:paraId="2725E20E" w14:textId="77777777" w:rsidR="00280B36" w:rsidRDefault="00280B36" w:rsidP="00454290"/>
  </w:endnote>
  <w:endnote w:type="continuationSeparator" w:id="0">
    <w:p w14:paraId="79C3D609" w14:textId="77777777" w:rsidR="00280B36" w:rsidRDefault="00280B36" w:rsidP="00DC1A1A">
      <w:pPr>
        <w:spacing w:after="0" w:line="240" w:lineRule="auto"/>
      </w:pPr>
      <w:r>
        <w:continuationSeparator/>
      </w:r>
    </w:p>
    <w:p w14:paraId="68F705A3" w14:textId="77777777" w:rsidR="00280B36" w:rsidRDefault="00280B36"/>
    <w:p w14:paraId="67A02D7B" w14:textId="77777777" w:rsidR="00280B36" w:rsidRDefault="00280B3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C475" w14:textId="77777777" w:rsidR="00280B36" w:rsidRDefault="00280B36" w:rsidP="00DC1A1A">
      <w:pPr>
        <w:spacing w:after="0" w:line="240" w:lineRule="auto"/>
      </w:pPr>
      <w:r>
        <w:separator/>
      </w:r>
    </w:p>
    <w:p w14:paraId="2B439CB7" w14:textId="77777777" w:rsidR="00280B36" w:rsidRDefault="00280B36"/>
    <w:p w14:paraId="5BDFD4A6" w14:textId="77777777" w:rsidR="00280B36" w:rsidRDefault="00280B36" w:rsidP="00454290"/>
  </w:footnote>
  <w:footnote w:type="continuationSeparator" w:id="0">
    <w:p w14:paraId="1ED28C8E" w14:textId="77777777" w:rsidR="00280B36" w:rsidRDefault="00280B36" w:rsidP="00DC1A1A">
      <w:pPr>
        <w:spacing w:after="0" w:line="240" w:lineRule="auto"/>
      </w:pPr>
      <w:r>
        <w:continuationSeparator/>
      </w:r>
    </w:p>
    <w:p w14:paraId="0E66F6E9" w14:textId="77777777" w:rsidR="00280B36" w:rsidRDefault="00280B36"/>
    <w:p w14:paraId="1F1AFB86" w14:textId="77777777" w:rsidR="00280B36" w:rsidRDefault="00280B3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135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63588A"/>
    <w:rsid w:val="006519E4"/>
    <w:rsid w:val="007F4556"/>
    <w:rsid w:val="0080736A"/>
    <w:rsid w:val="008B135B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2</TotalTime>
  <Pages>2</Pages>
  <Words>152</Words>
  <Characters>872</Characters>
  <Application>Microsoft Office Word</Application>
  <DocSecurity>0</DocSecurity>
  <Lines>7</Lines>
  <Paragraphs>2</Paragraphs>
  <ScaleCrop>false</ScaleCrop>
  <Company>Nome Progetto: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6</cp:revision>
  <cp:lastPrinted>2017-03-29T10:57:00Z</cp:lastPrinted>
  <dcterms:created xsi:type="dcterms:W3CDTF">2026-01-19T09:45:00Z</dcterms:created>
  <dcterms:modified xsi:type="dcterms:W3CDTF">2026-01-26T14:59:00Z</dcterms:modified>
</cp:coreProperties>
</file>